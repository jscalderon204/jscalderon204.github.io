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90C5A" w14:textId="4499300A" w:rsidR="339651AB" w:rsidRPr="00C25D9C" w:rsidRDefault="00000000" w:rsidP="00955355">
      <w:pPr>
        <w:pStyle w:val="Heading1"/>
        <w:jc w:val="center"/>
        <w:rPr>
          <w:rFonts w:ascii="Times New Roman" w:hAnsi="Times New Roman" w:cs="Times New Roman"/>
          <w:sz w:val="60"/>
          <w:szCs w:val="60"/>
        </w:rPr>
      </w:pPr>
      <w:sdt>
        <w:sdtPr>
          <w:rPr>
            <w:rFonts w:ascii="Times New Roman" w:hAnsi="Times New Roman" w:cs="Times New Roman"/>
            <w:sz w:val="60"/>
            <w:szCs w:val="60"/>
          </w:rPr>
          <w:id w:val="-752200065"/>
          <w:placeholder>
            <w:docPart w:val="3F507C4B3E8D495A964BF2FBE7F4C905"/>
          </w:placeholder>
          <w15:appearance w15:val="hidden"/>
        </w:sdtPr>
        <w:sdtContent>
          <w:r w:rsidR="00A35C43" w:rsidRPr="00C25D9C">
            <w:rPr>
              <w:rFonts w:ascii="Times New Roman" w:hAnsi="Times New Roman" w:cs="Times New Roman"/>
              <w:sz w:val="60"/>
              <w:szCs w:val="60"/>
            </w:rPr>
            <w:t>Joseph Calderon</w:t>
          </w:r>
        </w:sdtContent>
      </w:sdt>
    </w:p>
    <w:tbl>
      <w:tblPr>
        <w:tblpPr w:leftFromText="180" w:rightFromText="180" w:vertAnchor="text" w:horzAnchor="margin" w:tblpY="276"/>
        <w:tblW w:w="10711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10711"/>
      </w:tblGrid>
      <w:tr w:rsidR="00B41C2C" w:rsidRPr="00316C32" w14:paraId="48442622" w14:textId="77777777" w:rsidTr="00B41C2C">
        <w:trPr>
          <w:trHeight w:val="555"/>
        </w:trPr>
        <w:tc>
          <w:tcPr>
            <w:tcW w:w="10711" w:type="dxa"/>
          </w:tcPr>
          <w:p w14:paraId="15DC876D" w14:textId="77777777" w:rsidR="00B41C2C" w:rsidRPr="00316C32" w:rsidRDefault="00000000" w:rsidP="00B41C2C">
            <w:pPr>
              <w:pStyle w:val="Heading2"/>
            </w:pPr>
            <w:sdt>
              <w:sdtPr>
                <w:id w:val="1641067621"/>
                <w:placeholder>
                  <w:docPart w:val="4D56A5D53B699443B2D48538A74A298D"/>
                </w:placeholder>
                <w:showingPlcHdr/>
                <w15:appearance w15:val="hidden"/>
              </w:sdtPr>
              <w:sdtContent>
                <w:r w:rsidR="00B41C2C" w:rsidRPr="00647A01">
                  <w:rPr>
                    <w:rFonts w:ascii="Times New Roman" w:hAnsi="Times New Roman" w:cs="Times New Roman"/>
                    <w:sz w:val="24"/>
                    <w:szCs w:val="24"/>
                  </w:rPr>
                  <w:t>Education</w:t>
                </w:r>
              </w:sdtContent>
            </w:sdt>
            <w:r w:rsidR="00B41C2C" w:rsidRPr="00316C32">
              <w:t xml:space="preserve"> </w:t>
            </w:r>
          </w:p>
        </w:tc>
      </w:tr>
    </w:tbl>
    <w:p w14:paraId="353BB10A" w14:textId="69799D16" w:rsidR="00DC490D" w:rsidRPr="00A70E4B" w:rsidRDefault="00B41C2C" w:rsidP="00955355">
      <w:pPr>
        <w:pStyle w:val="ContactInfo"/>
        <w:jc w:val="center"/>
        <w:rPr>
          <w:rFonts w:ascii="Times New Roman" w:hAnsi="Times New Roman" w:cs="Times New Roman"/>
          <w:sz w:val="22"/>
          <w:szCs w:val="22"/>
        </w:rPr>
      </w:pPr>
      <w:r w:rsidRPr="00A70E4B"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id w:val="1088194590"/>
          <w:placeholder>
            <w:docPart w:val="3DAF0567861C4EE1A810C046F4E44A7C"/>
          </w:placeholder>
          <w15:appearance w15:val="hidden"/>
        </w:sdtPr>
        <w:sdtEndPr>
          <w:rPr>
            <w:rFonts w:ascii="Times New Roman" w:hAnsi="Times New Roman" w:cs="Times New Roman"/>
          </w:rPr>
        </w:sdtEndPr>
        <w:sdtContent>
          <w:r w:rsidR="00A35C43" w:rsidRPr="00A70E4B">
            <w:rPr>
              <w:rFonts w:ascii="Times New Roman" w:hAnsi="Times New Roman" w:cs="Times New Roman"/>
              <w:sz w:val="22"/>
              <w:szCs w:val="22"/>
            </w:rPr>
            <w:t>Joseph.cal.204@gmail.com</w:t>
          </w:r>
        </w:sdtContent>
      </w:sdt>
      <w:r w:rsidR="339651AB" w:rsidRPr="00A70E4B">
        <w:rPr>
          <w:rFonts w:ascii="Times New Roman" w:hAnsi="Times New Roman" w:cs="Times New Roman"/>
          <w:sz w:val="22"/>
          <w:szCs w:val="22"/>
        </w:rPr>
        <w:t xml:space="preserve">  • </w:t>
      </w:r>
      <w:r w:rsidR="00A35C43" w:rsidRPr="00A70E4B">
        <w:rPr>
          <w:rFonts w:ascii="Times New Roman" w:hAnsi="Times New Roman" w:cs="Times New Roman"/>
          <w:sz w:val="22"/>
          <w:szCs w:val="22"/>
        </w:rPr>
        <w:t>(916) 753-8013</w:t>
      </w:r>
      <w:r w:rsidR="5137D887" w:rsidRPr="00A70E4B">
        <w:rPr>
          <w:rFonts w:ascii="Times New Roman" w:hAnsi="Times New Roman" w:cs="Times New Roman"/>
          <w:sz w:val="22"/>
          <w:szCs w:val="22"/>
        </w:rPr>
        <w:t xml:space="preserve"> </w:t>
      </w:r>
      <w:r w:rsidR="339651AB" w:rsidRPr="00A70E4B">
        <w:rPr>
          <w:rFonts w:ascii="Times New Roman" w:hAnsi="Times New Roman" w:cs="Times New Roman"/>
          <w:sz w:val="22"/>
          <w:szCs w:val="22"/>
        </w:rPr>
        <w:t xml:space="preserve">•  </w:t>
      </w:r>
      <w:sdt>
        <w:sdtPr>
          <w:rPr>
            <w:rFonts w:ascii="Times New Roman" w:hAnsi="Times New Roman" w:cs="Times New Roman"/>
            <w:sz w:val="22"/>
            <w:szCs w:val="22"/>
          </w:rPr>
          <w:id w:val="-769853447"/>
          <w:placeholder>
            <w:docPart w:val="20EAD689C628401E8736E0B0274FFA31"/>
          </w:placeholder>
          <w15:appearance w15:val="hidden"/>
        </w:sdtPr>
        <w:sdtContent>
          <w:r w:rsidR="00A35C43" w:rsidRPr="00A70E4B">
            <w:rPr>
              <w:rFonts w:ascii="Times New Roman" w:hAnsi="Times New Roman" w:cs="Times New Roman"/>
              <w:sz w:val="22"/>
              <w:szCs w:val="22"/>
            </w:rPr>
            <w:t>www.linkedin.com/in/joseph-calderon-480715261</w:t>
          </w:r>
        </w:sdtContent>
      </w:sdt>
    </w:p>
    <w:p w14:paraId="133878A8" w14:textId="77777777" w:rsidR="00316C32" w:rsidRDefault="00316C32" w:rsidP="00316C32">
      <w:pPr>
        <w:pStyle w:val="Spacebetweentables"/>
      </w:pPr>
    </w:p>
    <w:tbl>
      <w:tblPr>
        <w:tblW w:w="10756" w:type="dxa"/>
        <w:tblLook w:val="0600" w:firstRow="0" w:lastRow="0" w:firstColumn="0" w:lastColumn="0" w:noHBand="1" w:noVBand="1"/>
      </w:tblPr>
      <w:tblGrid>
        <w:gridCol w:w="8598"/>
        <w:gridCol w:w="2158"/>
      </w:tblGrid>
      <w:tr w:rsidR="00315D21" w:rsidRPr="00610CD7" w14:paraId="702D6ADA" w14:textId="77777777" w:rsidTr="00647A01">
        <w:trPr>
          <w:trHeight w:val="254"/>
        </w:trPr>
        <w:tc>
          <w:tcPr>
            <w:tcW w:w="8598" w:type="dxa"/>
          </w:tcPr>
          <w:p w14:paraId="78798A7D" w14:textId="1B800226" w:rsidR="004D6840" w:rsidRPr="00C25D9C" w:rsidRDefault="00000000" w:rsidP="00A70E4B">
            <w:pPr>
              <w:spacing w:line="240" w:lineRule="auto"/>
              <w:rPr>
                <w:rFonts w:ascii="Times New Roman" w:hAnsi="Times New Roman" w:cs="Times New Roman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Cs w:val="20"/>
                </w:rPr>
                <w:id w:val="45496717"/>
                <w:placeholder>
                  <w:docPart w:val="5B52E5301CE5424591F9573363D7E8BF"/>
                </w:placeholder>
                <w15:appearance w15:val="hidden"/>
              </w:sdtPr>
              <w:sdtContent>
                <w:r w:rsidR="00A35C43" w:rsidRPr="00C25D9C">
                  <w:rPr>
                    <w:rFonts w:ascii="Times New Roman" w:hAnsi="Times New Roman" w:cs="Times New Roman"/>
                    <w:szCs w:val="20"/>
                  </w:rPr>
                  <w:t>University of California San Diego</w:t>
                </w:r>
              </w:sdtContent>
            </w:sdt>
            <w:r w:rsidR="004D6840" w:rsidRPr="00C25D9C">
              <w:rPr>
                <w:rFonts w:ascii="Times New Roman" w:hAnsi="Times New Roman" w:cs="Times New Roman"/>
                <w:szCs w:val="20"/>
              </w:rPr>
              <w:t xml:space="preserve">, </w:t>
            </w:r>
            <w:sdt>
              <w:sdtPr>
                <w:rPr>
                  <w:rFonts w:ascii="Times New Roman" w:hAnsi="Times New Roman" w:cs="Times New Roman"/>
                  <w:szCs w:val="20"/>
                </w:rPr>
                <w:id w:val="-385643752"/>
                <w:placeholder>
                  <w:docPart w:val="D18AC015002343F9B4B533FCBAC303A4"/>
                </w:placeholder>
                <w15:appearance w15:val="hidden"/>
              </w:sdtPr>
              <w:sdtContent>
                <w:r w:rsidR="00A35C43" w:rsidRPr="00C25D9C">
                  <w:rPr>
                    <w:rFonts w:ascii="Times New Roman" w:hAnsi="Times New Roman" w:cs="Times New Roman"/>
                    <w:szCs w:val="20"/>
                  </w:rPr>
                  <w:t>La Jolla, CA</w:t>
                </w:r>
              </w:sdtContent>
            </w:sdt>
          </w:p>
        </w:tc>
        <w:tc>
          <w:tcPr>
            <w:tcW w:w="2158" w:type="dxa"/>
          </w:tcPr>
          <w:p w14:paraId="69C2C5DC" w14:textId="6C2AA0EE" w:rsidR="004D6840" w:rsidRPr="00647A01" w:rsidRDefault="00000000" w:rsidP="00A70E4B">
            <w:pPr>
              <w:spacing w:line="240" w:lineRule="auto"/>
              <w:jc w:val="right"/>
              <w:rPr>
                <w:rFonts w:ascii="Times New Roman" w:hAnsi="Times New Roman" w:cs="Times New Roman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Cs w:val="20"/>
                </w:rPr>
                <w:id w:val="-2025473700"/>
                <w:placeholder>
                  <w:docPart w:val="FD60F547EE05405AADB6F15ABD0BEE31"/>
                </w:placeholder>
                <w15:appearance w15:val="hidden"/>
              </w:sdtPr>
              <w:sdtContent>
                <w:r w:rsidR="00647A01">
                  <w:rPr>
                    <w:rFonts w:ascii="Times New Roman" w:hAnsi="Times New Roman" w:cs="Times New Roman"/>
                    <w:szCs w:val="20"/>
                  </w:rPr>
                  <w:t xml:space="preserve">   </w:t>
                </w:r>
                <w:r w:rsidR="00A35C43" w:rsidRPr="00647A01">
                  <w:rPr>
                    <w:rFonts w:ascii="Times New Roman" w:hAnsi="Times New Roman" w:cs="Times New Roman"/>
                    <w:szCs w:val="20"/>
                  </w:rPr>
                  <w:t>2024 - 2027</w:t>
                </w:r>
              </w:sdtContent>
            </w:sdt>
            <w:r w:rsidR="00F9176F" w:rsidRPr="00647A01">
              <w:rPr>
                <w:rFonts w:ascii="Times New Roman" w:hAnsi="Times New Roman" w:cs="Times New Roman"/>
                <w:szCs w:val="20"/>
              </w:rPr>
              <w:t xml:space="preserve"> </w:t>
            </w:r>
          </w:p>
        </w:tc>
      </w:tr>
    </w:tbl>
    <w:p w14:paraId="7552714E" w14:textId="23B42912" w:rsidR="00F9045F" w:rsidRPr="00647A01" w:rsidRDefault="00000000" w:rsidP="00A70E4B">
      <w:pPr>
        <w:pStyle w:val="Collegeinfo"/>
        <w:spacing w:line="240" w:lineRule="auto"/>
        <w:ind w:left="0"/>
        <w:rPr>
          <w:rFonts w:ascii="Times New Roman" w:hAnsi="Times New Roman" w:cs="Times New Roman"/>
          <w:szCs w:val="20"/>
        </w:rPr>
      </w:pPr>
      <w:sdt>
        <w:sdtPr>
          <w:rPr>
            <w:rFonts w:ascii="Times New Roman" w:hAnsi="Times New Roman" w:cs="Times New Roman"/>
            <w:szCs w:val="20"/>
          </w:rPr>
          <w:id w:val="-489098067"/>
          <w:placeholder>
            <w:docPart w:val="539B29482F5B4A97B82098A10DDCF451"/>
          </w:placeholder>
          <w15:appearance w15:val="hidden"/>
        </w:sdtPr>
        <w:sdtContent>
          <w:r w:rsidR="00A70E4B">
            <w:rPr>
              <w:rFonts w:ascii="Times New Roman" w:hAnsi="Times New Roman" w:cs="Times New Roman"/>
              <w:szCs w:val="20"/>
            </w:rPr>
            <w:t xml:space="preserve">  </w:t>
          </w:r>
          <w:r w:rsidR="00A35C43" w:rsidRPr="00647A01">
            <w:rPr>
              <w:rFonts w:ascii="Times New Roman" w:hAnsi="Times New Roman" w:cs="Times New Roman"/>
              <w:szCs w:val="20"/>
            </w:rPr>
            <w:t>B.S., Data Science</w:t>
          </w:r>
          <w:r w:rsidR="00697982" w:rsidRPr="00647A01">
            <w:rPr>
              <w:rFonts w:ascii="Times New Roman" w:hAnsi="Times New Roman" w:cs="Times New Roman"/>
              <w:szCs w:val="20"/>
            </w:rPr>
            <w:t>, Probability and Statistics Minor</w:t>
          </w:r>
        </w:sdtContent>
      </w:sdt>
      <w:r w:rsidR="00A35C43" w:rsidRPr="00647A01">
        <w:rPr>
          <w:rFonts w:ascii="Times New Roman" w:hAnsi="Times New Roman" w:cs="Times New Roman"/>
          <w:szCs w:val="20"/>
        </w:rPr>
        <w:t>, 3.50</w:t>
      </w:r>
    </w:p>
    <w:tbl>
      <w:tblPr>
        <w:tblW w:w="10762" w:type="dxa"/>
        <w:tblLook w:val="0600" w:firstRow="0" w:lastRow="0" w:firstColumn="0" w:lastColumn="0" w:noHBand="1" w:noVBand="1"/>
      </w:tblPr>
      <w:tblGrid>
        <w:gridCol w:w="8603"/>
        <w:gridCol w:w="2159"/>
      </w:tblGrid>
      <w:tr w:rsidR="00A35C43" w:rsidRPr="00610CD7" w14:paraId="4752A59C" w14:textId="77777777" w:rsidTr="00F9045F">
        <w:trPr>
          <w:trHeight w:val="342"/>
        </w:trPr>
        <w:tc>
          <w:tcPr>
            <w:tcW w:w="8603" w:type="dxa"/>
          </w:tcPr>
          <w:p w14:paraId="120CADD8" w14:textId="3BD8A6F5" w:rsidR="00A35C43" w:rsidRPr="00C25D9C" w:rsidRDefault="00000000" w:rsidP="00A70E4B">
            <w:pPr>
              <w:spacing w:line="240" w:lineRule="auto"/>
              <w:rPr>
                <w:rFonts w:ascii="Times New Roman" w:hAnsi="Times New Roman" w:cs="Times New Roman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Cs w:val="20"/>
                </w:rPr>
                <w:id w:val="6256562"/>
                <w:placeholder>
                  <w:docPart w:val="47C5EF73D36A4E0381E8C0045CE13605"/>
                </w:placeholder>
                <w15:appearance w15:val="hidden"/>
              </w:sdtPr>
              <w:sdtContent>
                <w:r w:rsidR="00A35C43" w:rsidRPr="00C25D9C">
                  <w:rPr>
                    <w:rFonts w:ascii="Times New Roman" w:hAnsi="Times New Roman" w:cs="Times New Roman"/>
                    <w:szCs w:val="20"/>
                  </w:rPr>
                  <w:t>Sierra College</w:t>
                </w:r>
              </w:sdtContent>
            </w:sdt>
            <w:r w:rsidR="00A35C43" w:rsidRPr="00C25D9C">
              <w:rPr>
                <w:rFonts w:ascii="Times New Roman" w:hAnsi="Times New Roman" w:cs="Times New Roman"/>
                <w:szCs w:val="20"/>
              </w:rPr>
              <w:t xml:space="preserve">, </w:t>
            </w:r>
            <w:sdt>
              <w:sdtPr>
                <w:rPr>
                  <w:rFonts w:ascii="Times New Roman" w:hAnsi="Times New Roman" w:cs="Times New Roman"/>
                  <w:szCs w:val="20"/>
                </w:rPr>
                <w:id w:val="1074775395"/>
                <w:placeholder>
                  <w:docPart w:val="9AE2556E173D4CA7AECFDE2DA8C9420C"/>
                </w:placeholder>
                <w15:appearance w15:val="hidden"/>
              </w:sdtPr>
              <w:sdtContent>
                <w:r w:rsidR="00A35C43" w:rsidRPr="00C25D9C">
                  <w:rPr>
                    <w:rFonts w:ascii="Times New Roman" w:hAnsi="Times New Roman" w:cs="Times New Roman"/>
                    <w:szCs w:val="20"/>
                  </w:rPr>
                  <w:t>Rocklin, CA</w:t>
                </w:r>
              </w:sdtContent>
            </w:sdt>
          </w:p>
        </w:tc>
        <w:tc>
          <w:tcPr>
            <w:tcW w:w="2159" w:type="dxa"/>
          </w:tcPr>
          <w:p w14:paraId="0B75F55D" w14:textId="3A6CC006" w:rsidR="00A35C43" w:rsidRPr="00647A01" w:rsidRDefault="00000000" w:rsidP="00A70E4B">
            <w:pPr>
              <w:spacing w:line="240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Cs w:val="20"/>
                </w:rPr>
                <w:id w:val="-621997351"/>
                <w:placeholder>
                  <w:docPart w:val="73CB15A0FC694CFC91E4533F31CFEE02"/>
                </w:placeholder>
                <w15:appearance w15:val="hidden"/>
              </w:sdtPr>
              <w:sdtContent>
                <w:r w:rsidR="00F9045F" w:rsidRPr="00647A01">
                  <w:rPr>
                    <w:rFonts w:ascii="Times New Roman" w:hAnsi="Times New Roman" w:cs="Times New Roman"/>
                    <w:szCs w:val="20"/>
                  </w:rPr>
                  <w:t xml:space="preserve">               </w:t>
                </w:r>
                <w:r w:rsidR="00647A01">
                  <w:rPr>
                    <w:rFonts w:ascii="Times New Roman" w:hAnsi="Times New Roman" w:cs="Times New Roman"/>
                    <w:szCs w:val="20"/>
                  </w:rPr>
                  <w:t xml:space="preserve">   </w:t>
                </w:r>
                <w:r w:rsidR="00A35C43" w:rsidRPr="00647A01">
                  <w:rPr>
                    <w:rFonts w:ascii="Times New Roman" w:hAnsi="Times New Roman" w:cs="Times New Roman"/>
                    <w:szCs w:val="20"/>
                  </w:rPr>
                  <w:t>2022 - 2024</w:t>
                </w:r>
              </w:sdtContent>
            </w:sdt>
            <w:r w:rsidR="00A35C43" w:rsidRPr="00647A01">
              <w:rPr>
                <w:rFonts w:ascii="Times New Roman" w:hAnsi="Times New Roman" w:cs="Times New Roman"/>
                <w:szCs w:val="20"/>
              </w:rPr>
              <w:t xml:space="preserve"> </w:t>
            </w:r>
          </w:p>
        </w:tc>
      </w:tr>
    </w:tbl>
    <w:tbl>
      <w:tblPr>
        <w:tblpPr w:leftFromText="180" w:rightFromText="180" w:vertAnchor="text" w:horzAnchor="margin" w:tblpY="294"/>
        <w:tblW w:w="1071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10710"/>
      </w:tblGrid>
      <w:tr w:rsidR="00B41C2C" w:rsidRPr="00610CD7" w14:paraId="1EEC5FD0" w14:textId="77777777" w:rsidTr="00B41C2C">
        <w:trPr>
          <w:trHeight w:val="540"/>
        </w:trPr>
        <w:tc>
          <w:tcPr>
            <w:tcW w:w="10710" w:type="dxa"/>
          </w:tcPr>
          <w:p w14:paraId="418B7AA2" w14:textId="77777777" w:rsidR="00B41C2C" w:rsidRPr="00955355" w:rsidRDefault="00000000" w:rsidP="00B41C2C">
            <w:pPr>
              <w:pStyle w:val="Heading2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5196576"/>
                <w:placeholder>
                  <w:docPart w:val="88416F9EA703AE49B8F9751A29D1A03B"/>
                </w:placeholder>
                <w:showingPlcHdr/>
                <w15:appearance w15:val="hidden"/>
              </w:sdtPr>
              <w:sdtContent>
                <w:r w:rsidR="00B41C2C" w:rsidRPr="00955355">
                  <w:rPr>
                    <w:rFonts w:ascii="Times New Roman" w:hAnsi="Times New Roman" w:cs="Times New Roman"/>
                    <w:sz w:val="24"/>
                    <w:szCs w:val="24"/>
                  </w:rPr>
                  <w:t>Professional experience</w:t>
                </w:r>
              </w:sdtContent>
            </w:sdt>
            <w:r w:rsidR="00B41C2C" w:rsidRPr="0095535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07F6C5D9" w14:textId="35BDE574" w:rsidR="006C7350" w:rsidRPr="00647A01" w:rsidRDefault="00B41C2C" w:rsidP="00A70E4B">
      <w:pPr>
        <w:pStyle w:val="Collegeinfo"/>
        <w:spacing w:line="240" w:lineRule="auto"/>
        <w:ind w:left="0"/>
        <w:rPr>
          <w:rFonts w:ascii="Times New Roman" w:hAnsi="Times New Roman" w:cs="Times New Roman"/>
          <w:szCs w:val="20"/>
        </w:rPr>
      </w:pPr>
      <w:r w:rsidRPr="00647A01">
        <w:rPr>
          <w:rFonts w:ascii="Times New Roman" w:hAnsi="Times New Roman" w:cs="Times New Roman"/>
          <w:szCs w:val="20"/>
        </w:rPr>
        <w:t xml:space="preserve"> </w:t>
      </w:r>
      <w:sdt>
        <w:sdtPr>
          <w:rPr>
            <w:rFonts w:ascii="Times New Roman" w:hAnsi="Times New Roman" w:cs="Times New Roman"/>
            <w:szCs w:val="20"/>
          </w:rPr>
          <w:id w:val="1558813723"/>
          <w:placeholder>
            <w:docPart w:val="9234F42F6EDF417F807C1A274FF9E8DA"/>
          </w:placeholder>
          <w15:appearance w15:val="hidden"/>
        </w:sdtPr>
        <w:sdtContent>
          <w:r w:rsidR="00F9045F" w:rsidRPr="00647A01">
            <w:rPr>
              <w:rFonts w:ascii="Times New Roman" w:hAnsi="Times New Roman" w:cs="Times New Roman"/>
              <w:szCs w:val="20"/>
            </w:rPr>
            <w:t xml:space="preserve"> </w:t>
          </w:r>
          <w:r w:rsidR="00697982" w:rsidRPr="00647A01">
            <w:rPr>
              <w:rFonts w:ascii="Times New Roman" w:hAnsi="Times New Roman" w:cs="Times New Roman"/>
              <w:szCs w:val="20"/>
            </w:rPr>
            <w:t xml:space="preserve">A.S. </w:t>
          </w:r>
          <w:r w:rsidR="00A35C43" w:rsidRPr="00647A01">
            <w:rPr>
              <w:rFonts w:ascii="Times New Roman" w:hAnsi="Times New Roman" w:cs="Times New Roman"/>
              <w:szCs w:val="20"/>
            </w:rPr>
            <w:t xml:space="preserve">Computer Science, </w:t>
          </w:r>
          <w:r w:rsidR="00697982" w:rsidRPr="00647A01">
            <w:rPr>
              <w:rFonts w:ascii="Times New Roman" w:hAnsi="Times New Roman" w:cs="Times New Roman"/>
              <w:szCs w:val="20"/>
            </w:rPr>
            <w:t xml:space="preserve">A.S. </w:t>
          </w:r>
          <w:r w:rsidR="00A35C43" w:rsidRPr="00647A01">
            <w:rPr>
              <w:rFonts w:ascii="Times New Roman" w:hAnsi="Times New Roman" w:cs="Times New Roman"/>
              <w:szCs w:val="20"/>
            </w:rPr>
            <w:t xml:space="preserve">Physics, </w:t>
          </w:r>
          <w:r w:rsidR="00697982" w:rsidRPr="00647A01">
            <w:rPr>
              <w:rFonts w:ascii="Times New Roman" w:hAnsi="Times New Roman" w:cs="Times New Roman"/>
              <w:szCs w:val="20"/>
            </w:rPr>
            <w:t xml:space="preserve">A.S. </w:t>
          </w:r>
          <w:r w:rsidR="00A35C43" w:rsidRPr="00647A01">
            <w:rPr>
              <w:rFonts w:ascii="Times New Roman" w:hAnsi="Times New Roman" w:cs="Times New Roman"/>
              <w:szCs w:val="20"/>
            </w:rPr>
            <w:t xml:space="preserve">Mathematics, </w:t>
          </w:r>
          <w:r w:rsidR="00F9045F" w:rsidRPr="00647A01">
            <w:rPr>
              <w:rFonts w:ascii="Times New Roman" w:hAnsi="Times New Roman" w:cs="Times New Roman"/>
              <w:szCs w:val="20"/>
            </w:rPr>
            <w:t xml:space="preserve">A.A. Natural Science, </w:t>
          </w:r>
          <w:r w:rsidR="00A35C43" w:rsidRPr="00647A01">
            <w:rPr>
              <w:rFonts w:ascii="Times New Roman" w:hAnsi="Times New Roman" w:cs="Times New Roman"/>
              <w:szCs w:val="20"/>
            </w:rPr>
            <w:t>3.80</w:t>
          </w:r>
          <w:r w:rsidR="00697982" w:rsidRPr="00647A01">
            <w:rPr>
              <w:rFonts w:ascii="Times New Roman" w:hAnsi="Times New Roman" w:cs="Times New Roman"/>
              <w:szCs w:val="20"/>
            </w:rPr>
            <w:t xml:space="preserve"> - 4.00</w:t>
          </w:r>
        </w:sdtContent>
      </w:sdt>
    </w:p>
    <w:p w14:paraId="0A61905D" w14:textId="77777777" w:rsidR="00316C32" w:rsidRPr="008A1D7D" w:rsidRDefault="00316C32" w:rsidP="00316C32">
      <w:pPr>
        <w:pStyle w:val="Spacebetweentables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99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4"/>
        <w:gridCol w:w="3046"/>
      </w:tblGrid>
      <w:tr w:rsidR="007D1F1C" w:rsidRPr="00610CD7" w14:paraId="70D35043" w14:textId="77777777" w:rsidTr="00F9045F">
        <w:trPr>
          <w:trHeight w:val="333"/>
        </w:trPr>
        <w:tc>
          <w:tcPr>
            <w:tcW w:w="7944" w:type="dxa"/>
            <w:tcBorders>
              <w:top w:val="nil"/>
              <w:left w:val="nil"/>
              <w:bottom w:val="nil"/>
            </w:tcBorders>
          </w:tcPr>
          <w:p w14:paraId="5BEBF834" w14:textId="11B93D80" w:rsidR="007D1F1C" w:rsidRPr="00C25D9C" w:rsidRDefault="00000000" w:rsidP="00662603">
            <w:pPr>
              <w:rPr>
                <w:rFonts w:ascii="Times New Roman" w:hAnsi="Times New Roman" w:cs="Times New Roman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Cs w:val="20"/>
                </w:rPr>
                <w:id w:val="-732538510"/>
                <w:placeholder>
                  <w:docPart w:val="594CB7195A9B6A4594B6EAB58E877484"/>
                </w:placeholder>
                <w15:appearance w15:val="hidden"/>
              </w:sdtPr>
              <w:sdtContent>
                <w:r w:rsidR="009A73B0" w:rsidRPr="00C25D9C">
                  <w:rPr>
                    <w:rFonts w:ascii="Times New Roman" w:hAnsi="Times New Roman" w:cs="Times New Roman"/>
                    <w:szCs w:val="20"/>
                  </w:rPr>
                  <w:t>General Atomics</w:t>
                </w:r>
              </w:sdtContent>
            </w:sdt>
            <w:r w:rsidR="00CF263E" w:rsidRPr="00C25D9C">
              <w:rPr>
                <w:rFonts w:ascii="Times New Roman" w:hAnsi="Times New Roman" w:cs="Times New Roman"/>
                <w:szCs w:val="20"/>
              </w:rPr>
              <w:t xml:space="preserve">, </w:t>
            </w:r>
            <w:sdt>
              <w:sdtPr>
                <w:rPr>
                  <w:rFonts w:ascii="Times New Roman" w:hAnsi="Times New Roman" w:cs="Times New Roman"/>
                  <w:szCs w:val="20"/>
                </w:rPr>
                <w:id w:val="-762846242"/>
                <w:placeholder>
                  <w:docPart w:val="ECAF24E628A0094C8BB00F739343F2F2"/>
                </w:placeholder>
                <w15:appearance w15:val="hidden"/>
              </w:sdtPr>
              <w:sdtContent>
                <w:r w:rsidR="009A73B0" w:rsidRPr="00C25D9C">
                  <w:rPr>
                    <w:rFonts w:ascii="Times New Roman" w:hAnsi="Times New Roman" w:cs="Times New Roman"/>
                    <w:szCs w:val="20"/>
                  </w:rPr>
                  <w:t>Poway, CA</w:t>
                </w:r>
              </w:sdtContent>
            </w:sdt>
          </w:p>
        </w:tc>
        <w:tc>
          <w:tcPr>
            <w:tcW w:w="3046" w:type="dxa"/>
            <w:tcBorders>
              <w:top w:val="nil"/>
              <w:bottom w:val="nil"/>
              <w:right w:val="nil"/>
            </w:tcBorders>
          </w:tcPr>
          <w:p w14:paraId="069DDA7B" w14:textId="3A721DA7" w:rsidR="007D1F1C" w:rsidRPr="00647A01" w:rsidRDefault="00000000" w:rsidP="00981773">
            <w:pPr>
              <w:rPr>
                <w:rFonts w:ascii="Times New Roman" w:hAnsi="Times New Roman" w:cs="Times New Roman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Cs w:val="20"/>
                </w:rPr>
                <w:id w:val="177940288"/>
                <w:placeholder>
                  <w:docPart w:val="67CCE82B65F2410B9111C90B1B05844F"/>
                </w:placeholder>
                <w15:appearance w15:val="hidden"/>
              </w:sdtPr>
              <w:sdtContent>
                <w:sdt>
                  <w:sdtPr>
                    <w:rPr>
                      <w:rFonts w:ascii="Times New Roman" w:hAnsi="Times New Roman" w:cs="Times New Roman"/>
                      <w:szCs w:val="20"/>
                    </w:rPr>
                    <w:id w:val="-432674998"/>
                    <w:placeholder>
                      <w:docPart w:val="2792ECF9F2B79546B8797767D03F9A1B"/>
                    </w:placeholder>
                    <w15:appearance w15:val="hidden"/>
                  </w:sdtPr>
                  <w:sdtContent>
                    <w:r w:rsidR="00C25D9C">
                      <w:rPr>
                        <w:rFonts w:ascii="Times New Roman" w:hAnsi="Times New Roman" w:cs="Times New Roman"/>
                        <w:szCs w:val="20"/>
                      </w:rPr>
                      <w:t xml:space="preserve"> </w:t>
                    </w:r>
                    <w:r w:rsidR="00955355" w:rsidRPr="00647A01">
                      <w:rPr>
                        <w:rFonts w:ascii="Times New Roman" w:hAnsi="Times New Roman" w:cs="Times New Roman"/>
                        <w:szCs w:val="20"/>
                      </w:rPr>
                      <w:t xml:space="preserve">  </w:t>
                    </w:r>
                    <w:r w:rsidR="00C25D9C">
                      <w:rPr>
                        <w:rFonts w:ascii="Times New Roman" w:hAnsi="Times New Roman" w:cs="Times New Roman"/>
                        <w:szCs w:val="20"/>
                      </w:rPr>
                      <w:t xml:space="preserve">June </w:t>
                    </w:r>
                    <w:r w:rsidR="00CF263E" w:rsidRPr="00647A01">
                      <w:rPr>
                        <w:rFonts w:ascii="Times New Roman" w:hAnsi="Times New Roman" w:cs="Times New Roman"/>
                        <w:szCs w:val="20"/>
                      </w:rPr>
                      <w:t>202</w:t>
                    </w:r>
                    <w:r w:rsidR="009A73B0" w:rsidRPr="00647A01">
                      <w:rPr>
                        <w:rFonts w:ascii="Times New Roman" w:hAnsi="Times New Roman" w:cs="Times New Roman"/>
                        <w:szCs w:val="20"/>
                      </w:rPr>
                      <w:t>6</w:t>
                    </w:r>
                    <w:r w:rsidR="00CF263E" w:rsidRPr="00647A01">
                      <w:rPr>
                        <w:rFonts w:ascii="Times New Roman" w:hAnsi="Times New Roman" w:cs="Times New Roman"/>
                        <w:szCs w:val="20"/>
                      </w:rPr>
                      <w:t xml:space="preserve"> – </w:t>
                    </w:r>
                    <w:r w:rsidR="005C02AA">
                      <w:rPr>
                        <w:rFonts w:ascii="Times New Roman" w:hAnsi="Times New Roman" w:cs="Times New Roman"/>
                        <w:szCs w:val="20"/>
                      </w:rPr>
                      <w:t>Current</w:t>
                    </w:r>
                  </w:sdtContent>
                </w:sdt>
              </w:sdtContent>
            </w:sdt>
          </w:p>
        </w:tc>
      </w:tr>
    </w:tbl>
    <w:p w14:paraId="018D6230" w14:textId="17C7D303" w:rsidR="00A70E4B" w:rsidRPr="00A70E4B" w:rsidRDefault="00000000" w:rsidP="00A70E4B">
      <w:pPr>
        <w:pStyle w:val="Heading3"/>
        <w:ind w:left="0"/>
        <w:rPr>
          <w:rFonts w:ascii="Times New Roman" w:hAnsi="Times New Roman" w:cs="Times New Roman"/>
          <w:szCs w:val="20"/>
        </w:rPr>
      </w:pPr>
      <w:sdt>
        <w:sdtPr>
          <w:rPr>
            <w:rFonts w:ascii="Times New Roman" w:hAnsi="Times New Roman" w:cs="Times New Roman"/>
            <w:szCs w:val="20"/>
          </w:rPr>
          <w:id w:val="688344823"/>
          <w:placeholder>
            <w:docPart w:val="C67D023073384FC38951FD7CD6B69320"/>
          </w:placeholder>
          <w15:appearance w15:val="hidden"/>
        </w:sdtPr>
        <w:sdtContent>
          <w:sdt>
            <w:sdtPr>
              <w:rPr>
                <w:rFonts w:ascii="Times New Roman" w:hAnsi="Times New Roman" w:cs="Times New Roman"/>
                <w:szCs w:val="20"/>
              </w:rPr>
              <w:id w:val="909121538"/>
              <w:placeholder>
                <w:docPart w:val="3C0D38C6426BB0499E9808CDDC396C76"/>
              </w:placeholder>
              <w15:appearance w15:val="hidden"/>
            </w:sdtPr>
            <w:sdtContent>
              <w:r w:rsidR="009A73B0" w:rsidRPr="00647A01">
                <w:rPr>
                  <w:rFonts w:ascii="Times New Roman" w:hAnsi="Times New Roman" w:cs="Times New Roman"/>
                  <w:szCs w:val="20"/>
                </w:rPr>
                <w:t xml:space="preserve">  Project Engineer Intern</w:t>
              </w:r>
            </w:sdtContent>
          </w:sdt>
        </w:sdtContent>
      </w:sdt>
    </w:p>
    <w:p w14:paraId="48B505B5" w14:textId="4D101A3F" w:rsidR="00C25D9C" w:rsidRPr="00A70E4B" w:rsidRDefault="005C02AA" w:rsidP="00A70E4B">
      <w:pPr>
        <w:pStyle w:val="ListParagraph"/>
        <w:numPr>
          <w:ilvl w:val="0"/>
          <w:numId w:val="22"/>
        </w:numPr>
        <w:rPr>
          <w:bCs/>
        </w:rPr>
      </w:pPr>
      <w:r>
        <w:rPr>
          <w:bCs/>
        </w:rPr>
        <w:t>INSERT DESCRIPTION HERE</w:t>
      </w:r>
    </w:p>
    <w:tbl>
      <w:tblPr>
        <w:tblStyle w:val="TableGrid"/>
        <w:tblW w:w="1106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2"/>
        <w:gridCol w:w="3866"/>
      </w:tblGrid>
      <w:tr w:rsidR="00F9176F" w:rsidRPr="00610CD7" w14:paraId="25977287" w14:textId="77777777" w:rsidTr="00955355">
        <w:trPr>
          <w:trHeight w:val="344"/>
        </w:trPr>
        <w:tc>
          <w:tcPr>
            <w:tcW w:w="7202" w:type="dxa"/>
            <w:tcBorders>
              <w:top w:val="nil"/>
              <w:left w:val="nil"/>
              <w:bottom w:val="nil"/>
            </w:tcBorders>
          </w:tcPr>
          <w:p w14:paraId="655855F9" w14:textId="47CECADC" w:rsidR="00F9176F" w:rsidRPr="00C25D9C" w:rsidRDefault="00000000" w:rsidP="00F9176F">
            <w:pPr>
              <w:rPr>
                <w:rFonts w:ascii="Times New Roman" w:hAnsi="Times New Roman" w:cs="Times New Roman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Cs w:val="20"/>
                </w:rPr>
                <w:id w:val="-613589130"/>
                <w:placeholder>
                  <w:docPart w:val="DB7DF72343F8EC4D915A043D63CCC909"/>
                </w:placeholder>
                <w15:appearance w15:val="hidden"/>
              </w:sdtPr>
              <w:sdtContent>
                <w:r w:rsidR="009A73B0" w:rsidRPr="00C25D9C">
                  <w:rPr>
                    <w:rFonts w:ascii="Times New Roman" w:hAnsi="Times New Roman" w:cs="Times New Roman"/>
                    <w:szCs w:val="20"/>
                  </w:rPr>
                  <w:t>Dell Technologies</w:t>
                </w:r>
              </w:sdtContent>
            </w:sdt>
            <w:r w:rsidR="009A73B0" w:rsidRPr="00C25D9C">
              <w:rPr>
                <w:rFonts w:ascii="Times New Roman" w:hAnsi="Times New Roman" w:cs="Times New Roman"/>
                <w:szCs w:val="20"/>
              </w:rPr>
              <w:t xml:space="preserve">, </w:t>
            </w:r>
            <w:sdt>
              <w:sdtPr>
                <w:rPr>
                  <w:rFonts w:ascii="Times New Roman" w:hAnsi="Times New Roman" w:cs="Times New Roman"/>
                  <w:szCs w:val="20"/>
                </w:rPr>
                <w:id w:val="-1882398435"/>
                <w:placeholder>
                  <w:docPart w:val="9E32D0D04F6219498B69D1F5F9518CC0"/>
                </w:placeholder>
                <w15:appearance w15:val="hidden"/>
              </w:sdtPr>
              <w:sdtContent>
                <w:r w:rsidR="009A73B0" w:rsidRPr="00C25D9C">
                  <w:rPr>
                    <w:rFonts w:ascii="Times New Roman" w:hAnsi="Times New Roman" w:cs="Times New Roman"/>
                    <w:szCs w:val="20"/>
                  </w:rPr>
                  <w:t>Remote</w:t>
                </w:r>
              </w:sdtContent>
            </w:sdt>
          </w:p>
        </w:tc>
        <w:tc>
          <w:tcPr>
            <w:tcW w:w="3866" w:type="dxa"/>
            <w:tcBorders>
              <w:top w:val="nil"/>
              <w:bottom w:val="nil"/>
              <w:right w:val="nil"/>
            </w:tcBorders>
          </w:tcPr>
          <w:p w14:paraId="08E71EDB" w14:textId="7F3AF68B" w:rsidR="00F9176F" w:rsidRPr="00647A01" w:rsidRDefault="00000000" w:rsidP="00981773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Cs w:val="20"/>
                </w:rPr>
                <w:id w:val="-1442678937"/>
                <w:placeholder>
                  <w:docPart w:val="EF2153E9B06A49D9A3DB91F19ADA4648"/>
                </w:placeholder>
                <w15:appearance w15:val="hidden"/>
              </w:sdtPr>
              <w:sdtContent>
                <w:r w:rsidR="00981773" w:rsidRPr="00647A01">
                  <w:rPr>
                    <w:rFonts w:ascii="Times New Roman" w:hAnsi="Times New Roman" w:cs="Times New Roman"/>
                    <w:szCs w:val="20"/>
                  </w:rPr>
                  <w:t xml:space="preserve"> </w:t>
                </w:r>
                <w:r w:rsidR="00955355" w:rsidRPr="00647A01">
                  <w:rPr>
                    <w:rFonts w:ascii="Times New Roman" w:hAnsi="Times New Roman" w:cs="Times New Roman"/>
                    <w:szCs w:val="20"/>
                  </w:rPr>
                  <w:t xml:space="preserve">      </w:t>
                </w:r>
                <w:r w:rsidR="00981773" w:rsidRPr="00647A01">
                  <w:rPr>
                    <w:rFonts w:ascii="Times New Roman" w:hAnsi="Times New Roman" w:cs="Times New Roman"/>
                    <w:szCs w:val="20"/>
                  </w:rPr>
                  <w:t xml:space="preserve"> </w:t>
                </w:r>
                <w:r w:rsidR="00C25D9C">
                  <w:rPr>
                    <w:rFonts w:ascii="Times New Roman" w:hAnsi="Times New Roman" w:cs="Times New Roman"/>
                    <w:szCs w:val="20"/>
                  </w:rPr>
                  <w:t xml:space="preserve"> </w:t>
                </w:r>
                <w:r w:rsidR="00981773" w:rsidRPr="00647A01">
                  <w:rPr>
                    <w:rFonts w:ascii="Times New Roman" w:hAnsi="Times New Roman" w:cs="Times New Roman"/>
                    <w:szCs w:val="20"/>
                  </w:rPr>
                  <w:t xml:space="preserve">  </w:t>
                </w:r>
                <w:r w:rsidR="00955355" w:rsidRPr="00647A01">
                  <w:rPr>
                    <w:rFonts w:ascii="Times New Roman" w:hAnsi="Times New Roman" w:cs="Times New Roman"/>
                    <w:szCs w:val="20"/>
                  </w:rPr>
                  <w:t xml:space="preserve">  </w:t>
                </w:r>
                <w:r w:rsidR="00C25D9C">
                  <w:rPr>
                    <w:rFonts w:ascii="Times New Roman" w:hAnsi="Times New Roman" w:cs="Times New Roman"/>
                    <w:szCs w:val="20"/>
                  </w:rPr>
                  <w:t xml:space="preserve">July </w:t>
                </w:r>
                <w:r w:rsidR="00A35C43" w:rsidRPr="00647A01">
                  <w:rPr>
                    <w:rFonts w:ascii="Times New Roman" w:hAnsi="Times New Roman" w:cs="Times New Roman"/>
                    <w:szCs w:val="20"/>
                  </w:rPr>
                  <w:t>202</w:t>
                </w:r>
                <w:r w:rsidR="00981773" w:rsidRPr="00647A01">
                  <w:rPr>
                    <w:rFonts w:ascii="Times New Roman" w:hAnsi="Times New Roman" w:cs="Times New Roman"/>
                    <w:szCs w:val="20"/>
                  </w:rPr>
                  <w:t>4</w:t>
                </w:r>
                <w:r w:rsidR="00A35C43" w:rsidRPr="00647A01">
                  <w:rPr>
                    <w:rFonts w:ascii="Times New Roman" w:hAnsi="Times New Roman" w:cs="Times New Roman"/>
                    <w:szCs w:val="20"/>
                  </w:rPr>
                  <w:t xml:space="preserve"> – </w:t>
                </w:r>
                <w:r w:rsidR="00C25D9C">
                  <w:rPr>
                    <w:rFonts w:ascii="Times New Roman" w:hAnsi="Times New Roman" w:cs="Times New Roman"/>
                    <w:szCs w:val="20"/>
                  </w:rPr>
                  <w:t xml:space="preserve">September </w:t>
                </w:r>
                <w:r w:rsidR="00A35C43" w:rsidRPr="00647A01">
                  <w:rPr>
                    <w:rFonts w:ascii="Times New Roman" w:hAnsi="Times New Roman" w:cs="Times New Roman"/>
                    <w:szCs w:val="20"/>
                  </w:rPr>
                  <w:t>202</w:t>
                </w:r>
                <w:r w:rsidR="009A73B0" w:rsidRPr="00647A01">
                  <w:rPr>
                    <w:rFonts w:ascii="Times New Roman" w:hAnsi="Times New Roman" w:cs="Times New Roman"/>
                    <w:szCs w:val="20"/>
                  </w:rPr>
                  <w:t>4</w:t>
                </w:r>
              </w:sdtContent>
            </w:sdt>
          </w:p>
        </w:tc>
      </w:tr>
    </w:tbl>
    <w:sdt>
      <w:sdtPr>
        <w:rPr>
          <w:rFonts w:ascii="Times New Roman" w:hAnsi="Times New Roman" w:cs="Times New Roman"/>
          <w:szCs w:val="20"/>
        </w:rPr>
        <w:id w:val="1901317093"/>
        <w:placeholder>
          <w:docPart w:val="FE0F7972DF4E4AA9876D4C7A25A7FCE5"/>
        </w:placeholder>
        <w15:appearance w15:val="hidden"/>
      </w:sdtPr>
      <w:sdtContent>
        <w:p w14:paraId="3E117D02" w14:textId="32737881" w:rsidR="00316C32" w:rsidRPr="00647A01" w:rsidRDefault="00C25D9C" w:rsidP="009A73B0">
          <w:pPr>
            <w:pStyle w:val="Heading3"/>
            <w:ind w:left="0"/>
            <w:rPr>
              <w:rFonts w:ascii="Times New Roman" w:hAnsi="Times New Roman" w:cs="Times New Roman"/>
              <w:szCs w:val="20"/>
            </w:rPr>
          </w:pPr>
          <w:r>
            <w:rPr>
              <w:rFonts w:ascii="Times New Roman" w:hAnsi="Times New Roman" w:cs="Times New Roman"/>
              <w:szCs w:val="20"/>
            </w:rPr>
            <w:t xml:space="preserve">  Data Analyst I</w:t>
          </w:r>
          <w:sdt>
            <w:sdtPr>
              <w:rPr>
                <w:rFonts w:ascii="Times New Roman" w:hAnsi="Times New Roman" w:cs="Times New Roman"/>
                <w:szCs w:val="20"/>
              </w:rPr>
              <w:id w:val="-1125617807"/>
              <w:placeholder>
                <w:docPart w:val="5B1D41213A5F4447890562D508ADA2BD"/>
              </w:placeholder>
              <w15:appearance w15:val="hidden"/>
            </w:sdtPr>
            <w:sdtContent>
              <w:sdt>
                <w:sdtPr>
                  <w:rPr>
                    <w:rFonts w:ascii="Times New Roman" w:hAnsi="Times New Roman" w:cs="Times New Roman"/>
                    <w:szCs w:val="20"/>
                  </w:rPr>
                  <w:id w:val="-1818565872"/>
                  <w:placeholder>
                    <w:docPart w:val="146BEF191A3C8441A1CD343F9A2532A3"/>
                  </w:placeholder>
                  <w15:appearance w15:val="hidden"/>
                </w:sdtPr>
                <w:sdtContent>
                  <w:r>
                    <w:rPr>
                      <w:rFonts w:ascii="Times New Roman" w:hAnsi="Times New Roman" w:cs="Times New Roman"/>
                      <w:szCs w:val="20"/>
                    </w:rPr>
                    <w:t>ntern</w:t>
                  </w:r>
                </w:sdtContent>
              </w:sdt>
            </w:sdtContent>
          </w:sdt>
        </w:p>
      </w:sdtContent>
    </w:sdt>
    <w:sdt>
      <w:sdtPr>
        <w:rPr>
          <w:rFonts w:ascii="Times New Roman" w:hAnsi="Times New Roman" w:cs="Times New Roman"/>
          <w:szCs w:val="20"/>
        </w:rPr>
        <w:id w:val="1346904424"/>
        <w:placeholder>
          <w:docPart w:val="47F550A0BB834AE1B619C01A02815F35"/>
        </w:placeholder>
        <w15:appearance w15:val="hidden"/>
      </w:sdtPr>
      <w:sdtEndPr>
        <w:rPr>
          <w:rFonts w:asciiTheme="minorHAnsi" w:hAnsiTheme="minorHAnsi" w:cstheme="minorBidi"/>
          <w:szCs w:val="24"/>
        </w:rPr>
      </w:sdtEndPr>
      <w:sdtContent>
        <w:p w14:paraId="0F3207F2" w14:textId="6FFE31AE" w:rsidR="00A70E4B" w:rsidRPr="00A70E4B" w:rsidRDefault="00A70E4B" w:rsidP="00A70E4B">
          <w:pPr>
            <w:pStyle w:val="ListParagraph"/>
            <w:numPr>
              <w:ilvl w:val="0"/>
              <w:numId w:val="22"/>
            </w:numPr>
            <w:rPr>
              <w:bCs/>
            </w:rPr>
          </w:pPr>
          <w:r w:rsidRPr="00647A01">
            <w:rPr>
              <w:rFonts w:ascii="Times New Roman" w:hAnsi="Times New Roman" w:cs="Times New Roman"/>
              <w:szCs w:val="20"/>
            </w:rPr>
            <w:t>Assisted in analyzing software sales and licensing data to identify growth patterns and sales opportunities</w:t>
          </w:r>
          <w:r>
            <w:rPr>
              <w:rFonts w:ascii="Times New Roman" w:hAnsi="Times New Roman" w:cs="Times New Roman"/>
              <w:szCs w:val="20"/>
            </w:rPr>
            <w:t>.</w:t>
          </w:r>
        </w:p>
        <w:p w14:paraId="689805A8" w14:textId="3982903F" w:rsidR="00A70E4B" w:rsidRPr="00A70E4B" w:rsidRDefault="00A70E4B" w:rsidP="00A70E4B">
          <w:pPr>
            <w:pStyle w:val="ListParagraph"/>
            <w:numPr>
              <w:ilvl w:val="0"/>
              <w:numId w:val="22"/>
            </w:numPr>
            <w:rPr>
              <w:bCs/>
            </w:rPr>
          </w:pPr>
          <w:r w:rsidRPr="00647A01">
            <w:rPr>
              <w:rFonts w:ascii="Times New Roman" w:hAnsi="Times New Roman" w:cs="Times New Roman"/>
              <w:szCs w:val="20"/>
            </w:rPr>
            <w:t>Built interactive visualizations in Python and SQL to present quarterly sales trends, model different marketing strategies’ effectiveness, and analyze client communications</w:t>
          </w:r>
          <w:r>
            <w:rPr>
              <w:rFonts w:ascii="Times New Roman" w:hAnsi="Times New Roman" w:cs="Times New Roman"/>
              <w:szCs w:val="20"/>
            </w:rPr>
            <w:t>.</w:t>
          </w:r>
        </w:p>
        <w:p w14:paraId="3D0803A1" w14:textId="218D8E2D" w:rsidR="00A70E4B" w:rsidRPr="00A70E4B" w:rsidRDefault="00A70E4B" w:rsidP="00A70E4B">
          <w:pPr>
            <w:pStyle w:val="ListParagraph"/>
            <w:numPr>
              <w:ilvl w:val="0"/>
              <w:numId w:val="22"/>
            </w:numPr>
            <w:rPr>
              <w:bCs/>
            </w:rPr>
          </w:pPr>
          <w:r w:rsidRPr="00647A01">
            <w:rPr>
              <w:rFonts w:ascii="Times New Roman" w:hAnsi="Times New Roman" w:cs="Times New Roman"/>
              <w:szCs w:val="20"/>
            </w:rPr>
            <w:t>Gained hands-on experience working with real-world industry data, improving data quality and reporting efficiency</w:t>
          </w:r>
          <w:r>
            <w:rPr>
              <w:rFonts w:ascii="Times New Roman" w:hAnsi="Times New Roman" w:cs="Times New Roman"/>
              <w:szCs w:val="20"/>
            </w:rPr>
            <w:t>.</w:t>
          </w:r>
        </w:p>
        <w:p w14:paraId="5447C576" w14:textId="0A78D0DF" w:rsidR="00CF263E" w:rsidRPr="00A70E4B" w:rsidRDefault="00A70E4B" w:rsidP="00A70E4B">
          <w:pPr>
            <w:pStyle w:val="ListParagraph"/>
            <w:numPr>
              <w:ilvl w:val="0"/>
              <w:numId w:val="22"/>
            </w:numPr>
            <w:rPr>
              <w:bCs/>
            </w:rPr>
          </w:pPr>
          <w:r w:rsidRPr="00647A01">
            <w:rPr>
              <w:rFonts w:ascii="Times New Roman" w:hAnsi="Times New Roman" w:cs="Times New Roman"/>
              <w:bCs/>
              <w:szCs w:val="20"/>
            </w:rPr>
            <w:t>Facilitated weekly client meetings and email correspondences on behalf of the software sales team</w:t>
          </w:r>
          <w:r>
            <w:rPr>
              <w:rFonts w:ascii="Times New Roman" w:hAnsi="Times New Roman" w:cs="Times New Roman"/>
              <w:bCs/>
              <w:szCs w:val="20"/>
            </w:rPr>
            <w:t>.</w:t>
          </w:r>
        </w:p>
      </w:sdtContent>
    </w:sdt>
    <w:tbl>
      <w:tblPr>
        <w:tblStyle w:val="TableGrid"/>
        <w:tblW w:w="1099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55"/>
        <w:gridCol w:w="475"/>
        <w:gridCol w:w="4861"/>
      </w:tblGrid>
      <w:tr w:rsidR="00BA200A" w:rsidRPr="00610CD7" w14:paraId="2E34CAFB" w14:textId="77777777" w:rsidTr="00955355">
        <w:trPr>
          <w:trHeight w:val="315"/>
        </w:trPr>
        <w:tc>
          <w:tcPr>
            <w:tcW w:w="5655" w:type="dxa"/>
            <w:tcBorders>
              <w:top w:val="nil"/>
              <w:left w:val="nil"/>
              <w:bottom w:val="nil"/>
            </w:tcBorders>
          </w:tcPr>
          <w:p w14:paraId="4BFBAF0D" w14:textId="5ABC1D7E" w:rsidR="00BA200A" w:rsidRPr="00C25D9C" w:rsidRDefault="00000000" w:rsidP="00F9176F">
            <w:pPr>
              <w:rPr>
                <w:rFonts w:ascii="Times New Roman" w:hAnsi="Times New Roman" w:cs="Times New Roman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Cs w:val="20"/>
                </w:rPr>
                <w:id w:val="1669676564"/>
                <w:placeholder>
                  <w:docPart w:val="403EC506C31A4910AEA2FAE6F4C63DCD"/>
                </w:placeholder>
                <w15:appearance w15:val="hidden"/>
              </w:sdtPr>
              <w:sdtContent>
                <w:r w:rsidR="00CF263E" w:rsidRPr="00C25D9C">
                  <w:rPr>
                    <w:rFonts w:ascii="Times New Roman" w:hAnsi="Times New Roman" w:cs="Times New Roman"/>
                    <w:szCs w:val="20"/>
                  </w:rPr>
                  <w:t>Sierra College</w:t>
                </w:r>
              </w:sdtContent>
            </w:sdt>
            <w:r w:rsidR="00BA200A" w:rsidRPr="00C25D9C">
              <w:rPr>
                <w:rFonts w:ascii="Times New Roman" w:hAnsi="Times New Roman" w:cs="Times New Roman"/>
                <w:szCs w:val="20"/>
              </w:rPr>
              <w:t xml:space="preserve">, </w:t>
            </w:r>
            <w:sdt>
              <w:sdtPr>
                <w:rPr>
                  <w:rFonts w:ascii="Times New Roman" w:hAnsi="Times New Roman" w:cs="Times New Roman"/>
                  <w:szCs w:val="20"/>
                </w:rPr>
                <w:id w:val="-505287310"/>
                <w:placeholder>
                  <w:docPart w:val="E98252DABEEA4F39B8C11AE4DFFE0825"/>
                </w:placeholder>
                <w15:appearance w15:val="hidden"/>
              </w:sdtPr>
              <w:sdtContent>
                <w:r w:rsidR="00BA200A" w:rsidRPr="00C25D9C">
                  <w:rPr>
                    <w:rFonts w:ascii="Times New Roman" w:hAnsi="Times New Roman" w:cs="Times New Roman"/>
                    <w:szCs w:val="20"/>
                  </w:rPr>
                  <w:t>R</w:t>
                </w:r>
                <w:r w:rsidR="00CF263E" w:rsidRPr="00C25D9C">
                  <w:rPr>
                    <w:rFonts w:ascii="Times New Roman" w:hAnsi="Times New Roman" w:cs="Times New Roman"/>
                    <w:szCs w:val="20"/>
                  </w:rPr>
                  <w:t>ocklin, CA</w:t>
                </w:r>
              </w:sdtContent>
            </w:sdt>
          </w:p>
        </w:tc>
        <w:tc>
          <w:tcPr>
            <w:tcW w:w="475" w:type="dxa"/>
            <w:tcBorders>
              <w:top w:val="nil"/>
              <w:bottom w:val="nil"/>
            </w:tcBorders>
          </w:tcPr>
          <w:p w14:paraId="1E89329F" w14:textId="77777777" w:rsidR="00BA200A" w:rsidRPr="00610CD7" w:rsidRDefault="00BA200A" w:rsidP="00F9176F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61" w:type="dxa"/>
            <w:tcBorders>
              <w:top w:val="nil"/>
              <w:bottom w:val="nil"/>
              <w:right w:val="nil"/>
            </w:tcBorders>
          </w:tcPr>
          <w:p w14:paraId="117770F3" w14:textId="5A5B09CE" w:rsidR="00BA200A" w:rsidRPr="00647A01" w:rsidRDefault="00000000" w:rsidP="00BA200A">
            <w:pPr>
              <w:rPr>
                <w:rFonts w:ascii="Times New Roman" w:hAnsi="Times New Roman" w:cs="Times New Roman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Cs w:val="20"/>
                </w:rPr>
                <w:id w:val="-1391566245"/>
                <w:placeholder>
                  <w:docPart w:val="5279E3703EF44D1F8C3EB9BA56258749"/>
                </w:placeholder>
                <w15:appearance w15:val="hidden"/>
              </w:sdtPr>
              <w:sdtContent>
                <w:r w:rsidR="00CF263E" w:rsidRPr="00647A01">
                  <w:rPr>
                    <w:rFonts w:ascii="Times New Roman" w:hAnsi="Times New Roman" w:cs="Times New Roman"/>
                    <w:szCs w:val="20"/>
                  </w:rPr>
                  <w:t xml:space="preserve">   </w:t>
                </w:r>
                <w:sdt>
                  <w:sdtPr>
                    <w:rPr>
                      <w:rFonts w:ascii="Times New Roman" w:hAnsi="Times New Roman" w:cs="Times New Roman"/>
                      <w:szCs w:val="20"/>
                    </w:rPr>
                    <w:id w:val="42178299"/>
                    <w:placeholder>
                      <w:docPart w:val="D235E46FA2D5374DA56806CB7D624DA1"/>
                    </w:placeholder>
                    <w15:appearance w15:val="hidden"/>
                  </w:sdtPr>
                  <w:sdtContent>
                    <w:r w:rsidR="00981773" w:rsidRPr="00647A01">
                      <w:rPr>
                        <w:rFonts w:ascii="Times New Roman" w:hAnsi="Times New Roman" w:cs="Times New Roman"/>
                        <w:szCs w:val="20"/>
                      </w:rPr>
                      <w:t xml:space="preserve">                </w:t>
                    </w:r>
                    <w:r w:rsidR="00955355" w:rsidRPr="00647A01">
                      <w:rPr>
                        <w:rFonts w:ascii="Times New Roman" w:hAnsi="Times New Roman" w:cs="Times New Roman"/>
                        <w:szCs w:val="20"/>
                      </w:rPr>
                      <w:t xml:space="preserve">                       </w:t>
                    </w:r>
                    <w:r w:rsidR="00C25D9C">
                      <w:rPr>
                        <w:rFonts w:ascii="Times New Roman" w:hAnsi="Times New Roman" w:cs="Times New Roman"/>
                        <w:szCs w:val="20"/>
                      </w:rPr>
                      <w:t xml:space="preserve">  </w:t>
                    </w:r>
                    <w:r w:rsidR="005C02AA">
                      <w:rPr>
                        <w:rFonts w:ascii="Times New Roman" w:hAnsi="Times New Roman" w:cs="Times New Roman"/>
                        <w:szCs w:val="20"/>
                      </w:rPr>
                      <w:t xml:space="preserve">June </w:t>
                    </w:r>
                    <w:r w:rsidR="00981773" w:rsidRPr="00647A01">
                      <w:rPr>
                        <w:rFonts w:ascii="Times New Roman" w:hAnsi="Times New Roman" w:cs="Times New Roman"/>
                        <w:szCs w:val="20"/>
                      </w:rPr>
                      <w:t>202</w:t>
                    </w:r>
                    <w:r w:rsidR="005C02AA">
                      <w:rPr>
                        <w:rFonts w:ascii="Times New Roman" w:hAnsi="Times New Roman" w:cs="Times New Roman"/>
                        <w:szCs w:val="20"/>
                      </w:rPr>
                      <w:t>4</w:t>
                    </w:r>
                    <w:r w:rsidR="00981773" w:rsidRPr="00647A01">
                      <w:rPr>
                        <w:rFonts w:ascii="Times New Roman" w:hAnsi="Times New Roman" w:cs="Times New Roman"/>
                        <w:szCs w:val="20"/>
                      </w:rPr>
                      <w:t xml:space="preserve"> – </w:t>
                    </w:r>
                    <w:r w:rsidR="00C25D9C">
                      <w:rPr>
                        <w:rFonts w:ascii="Times New Roman" w:hAnsi="Times New Roman" w:cs="Times New Roman"/>
                        <w:szCs w:val="20"/>
                      </w:rPr>
                      <w:t xml:space="preserve">June </w:t>
                    </w:r>
                    <w:r w:rsidR="00981773" w:rsidRPr="00647A01">
                      <w:rPr>
                        <w:rFonts w:ascii="Times New Roman" w:hAnsi="Times New Roman" w:cs="Times New Roman"/>
                        <w:szCs w:val="20"/>
                      </w:rPr>
                      <w:t>202</w:t>
                    </w:r>
                    <w:r w:rsidR="006075DE" w:rsidRPr="00647A01">
                      <w:rPr>
                        <w:rFonts w:ascii="Times New Roman" w:hAnsi="Times New Roman" w:cs="Times New Roman"/>
                        <w:szCs w:val="20"/>
                      </w:rPr>
                      <w:t>5</w:t>
                    </w:r>
                  </w:sdtContent>
                </w:sdt>
              </w:sdtContent>
            </w:sdt>
          </w:p>
        </w:tc>
      </w:tr>
    </w:tbl>
    <w:p w14:paraId="3A5BDB92" w14:textId="0655CADB" w:rsidR="00316C32" w:rsidRPr="00647A01" w:rsidRDefault="00000000" w:rsidP="00A70E4B">
      <w:pPr>
        <w:pStyle w:val="Heading3"/>
        <w:ind w:left="0"/>
        <w:rPr>
          <w:rFonts w:ascii="Times New Roman" w:hAnsi="Times New Roman" w:cs="Times New Roman"/>
          <w:szCs w:val="20"/>
        </w:rPr>
      </w:pPr>
      <w:sdt>
        <w:sdtPr>
          <w:rPr>
            <w:rFonts w:ascii="Times New Roman" w:hAnsi="Times New Roman" w:cs="Times New Roman"/>
            <w:szCs w:val="20"/>
          </w:rPr>
          <w:id w:val="-1404830953"/>
          <w:placeholder>
            <w:docPart w:val="690BD9BD9B6F4E2E87334EE2EA3A13F7"/>
          </w:placeholder>
          <w15:appearance w15:val="hidden"/>
        </w:sdtPr>
        <w:sdtContent>
          <w:sdt>
            <w:sdtPr>
              <w:rPr>
                <w:rFonts w:ascii="Times New Roman" w:hAnsi="Times New Roman" w:cs="Times New Roman"/>
                <w:szCs w:val="20"/>
              </w:rPr>
              <w:id w:val="924764170"/>
              <w:placeholder>
                <w:docPart w:val="235A4FEAA8AEDF45A5904F9BCECF1864"/>
              </w:placeholder>
              <w15:appearance w15:val="hidden"/>
            </w:sdtPr>
            <w:sdtContent>
              <w:r w:rsidR="00A70E4B">
                <w:rPr>
                  <w:rFonts w:ascii="Times New Roman" w:hAnsi="Times New Roman" w:cs="Times New Roman"/>
                  <w:szCs w:val="20"/>
                </w:rPr>
                <w:t xml:space="preserve">  </w:t>
              </w:r>
              <w:r w:rsidR="006075DE" w:rsidRPr="00647A01">
                <w:rPr>
                  <w:rFonts w:ascii="Times New Roman" w:hAnsi="Times New Roman" w:cs="Times New Roman"/>
                  <w:szCs w:val="20"/>
                </w:rPr>
                <w:t>Instructional Assistant</w:t>
              </w:r>
            </w:sdtContent>
          </w:sdt>
          <w:r w:rsidR="006075DE" w:rsidRPr="00647A01">
            <w:rPr>
              <w:rFonts w:ascii="Times New Roman" w:hAnsi="Times New Roman" w:cs="Times New Roman"/>
              <w:szCs w:val="20"/>
            </w:rPr>
            <w:t>/</w:t>
          </w:r>
        </w:sdtContent>
      </w:sdt>
      <w:r w:rsidR="00316C32" w:rsidRPr="00647A01">
        <w:rPr>
          <w:rFonts w:ascii="Times New Roman" w:hAnsi="Times New Roman" w:cs="Times New Roman"/>
          <w:szCs w:val="20"/>
        </w:rPr>
        <w:t xml:space="preserve"> </w:t>
      </w:r>
    </w:p>
    <w:sdt>
      <w:sdtPr>
        <w:rPr>
          <w:rFonts w:ascii="Times New Roman" w:hAnsi="Times New Roman" w:cs="Times New Roman"/>
          <w:b/>
          <w:szCs w:val="20"/>
        </w:rPr>
        <w:id w:val="739370877"/>
        <w:placeholder>
          <w:docPart w:val="AC0FA4AFE06F4334AE039AC5C9084745"/>
        </w:placeholder>
        <w15:appearance w15:val="hidden"/>
      </w:sdtPr>
      <w:sdtEndPr>
        <w:rPr>
          <w:rFonts w:asciiTheme="minorHAnsi" w:hAnsiTheme="minorHAnsi" w:cstheme="minorBidi"/>
          <w:b w:val="0"/>
          <w:szCs w:val="24"/>
        </w:rPr>
      </w:sdtEndPr>
      <w:sdtContent>
        <w:p w14:paraId="1C4A1F3F" w14:textId="75FB5882" w:rsidR="00A70E4B" w:rsidRPr="00A70E4B" w:rsidRDefault="00A70E4B" w:rsidP="00A70E4B">
          <w:pPr>
            <w:pStyle w:val="ListParagraph"/>
            <w:numPr>
              <w:ilvl w:val="0"/>
              <w:numId w:val="22"/>
            </w:numPr>
            <w:rPr>
              <w:bCs/>
            </w:rPr>
          </w:pPr>
          <w:r w:rsidRPr="00647A01">
            <w:rPr>
              <w:rFonts w:ascii="Times New Roman" w:hAnsi="Times New Roman" w:cs="Times New Roman"/>
              <w:color w:val="000000"/>
              <w:szCs w:val="20"/>
            </w:rPr>
            <w:t xml:space="preserve">Delivered twice-weekly lectures to two sections of </w:t>
          </w:r>
          <w:r w:rsidRPr="00647A01">
            <w:rPr>
              <w:rFonts w:ascii="Times New Roman" w:hAnsi="Times New Roman" w:cs="Times New Roman"/>
              <w:bCs/>
              <w:color w:val="000000"/>
              <w:szCs w:val="20"/>
            </w:rPr>
            <w:t>Multivariable Calculus</w:t>
          </w:r>
          <w:r w:rsidRPr="00647A01">
            <w:rPr>
              <w:rFonts w:ascii="Times New Roman" w:hAnsi="Times New Roman" w:cs="Times New Roman"/>
              <w:color w:val="000000"/>
              <w:szCs w:val="20"/>
            </w:rPr>
            <w:t xml:space="preserve"> and </w:t>
          </w:r>
          <w:r w:rsidRPr="00647A01">
            <w:rPr>
              <w:rFonts w:ascii="Times New Roman" w:hAnsi="Times New Roman" w:cs="Times New Roman"/>
              <w:bCs/>
              <w:color w:val="000000"/>
              <w:szCs w:val="20"/>
            </w:rPr>
            <w:t>Linear Algebra</w:t>
          </w:r>
          <w:r w:rsidRPr="00647A01">
            <w:rPr>
              <w:rFonts w:ascii="Times New Roman" w:hAnsi="Times New Roman" w:cs="Times New Roman"/>
              <w:color w:val="000000"/>
              <w:szCs w:val="20"/>
            </w:rPr>
            <w:t>, supporting 60+ students</w:t>
          </w:r>
          <w:r w:rsidRPr="00A70E4B">
            <w:rPr>
              <w:rFonts w:ascii="Times New Roman" w:hAnsi="Times New Roman" w:cs="Times New Roman"/>
              <w:szCs w:val="20"/>
            </w:rPr>
            <w:t>.</w:t>
          </w:r>
        </w:p>
        <w:p w14:paraId="1615A94A" w14:textId="7376E0B5" w:rsidR="00A70E4B" w:rsidRPr="00A70E4B" w:rsidRDefault="00A70E4B" w:rsidP="00A70E4B">
          <w:pPr>
            <w:pStyle w:val="ListParagraph"/>
            <w:numPr>
              <w:ilvl w:val="0"/>
              <w:numId w:val="22"/>
            </w:numPr>
            <w:rPr>
              <w:bCs/>
            </w:rPr>
          </w:pPr>
          <w:r w:rsidRPr="00647A01">
            <w:rPr>
              <w:rFonts w:ascii="Times New Roman" w:hAnsi="Times New Roman" w:cs="Times New Roman"/>
              <w:color w:val="000000"/>
              <w:szCs w:val="20"/>
            </w:rPr>
            <w:t>Collaborated with TAs and tutors to identify challenging topics and readjust weekly learning plans accordingly</w:t>
          </w:r>
          <w:r>
            <w:rPr>
              <w:rFonts w:ascii="Times New Roman" w:hAnsi="Times New Roman" w:cs="Times New Roman"/>
              <w:color w:val="000000"/>
              <w:szCs w:val="20"/>
            </w:rPr>
            <w:t>.</w:t>
          </w:r>
        </w:p>
        <w:p w14:paraId="5384DAD7" w14:textId="67D9153C" w:rsidR="00647A01" w:rsidRPr="005C02AA" w:rsidRDefault="005C02AA" w:rsidP="00B41C2C">
          <w:pPr>
            <w:pStyle w:val="ListParagraph"/>
            <w:numPr>
              <w:ilvl w:val="0"/>
              <w:numId w:val="22"/>
            </w:numPr>
            <w:spacing w:line="240" w:lineRule="auto"/>
            <w:rPr>
              <w:bCs/>
            </w:rPr>
          </w:pPr>
          <w:r>
            <w:rPr>
              <w:rFonts w:ascii="Times New Roman" w:hAnsi="Times New Roman" w:cs="Times New Roman"/>
              <w:szCs w:val="20"/>
            </w:rPr>
            <w:t>Wrote all exams, homework assignments, and quizzes for 2 sections of 2 classes over 3 semesters.</w:t>
          </w:r>
        </w:p>
        <w:p w14:paraId="715624AD" w14:textId="5A738D21" w:rsidR="005C02AA" w:rsidRPr="005C02AA" w:rsidRDefault="005C02AA" w:rsidP="00B41C2C">
          <w:pPr>
            <w:pStyle w:val="ListParagraph"/>
            <w:numPr>
              <w:ilvl w:val="0"/>
              <w:numId w:val="22"/>
            </w:numPr>
            <w:spacing w:line="240" w:lineRule="auto"/>
            <w:rPr>
              <w:bCs/>
            </w:rPr>
          </w:pPr>
          <w:r>
            <w:rPr>
              <w:bCs/>
            </w:rPr>
            <w:t>Maintained a class-wide average grade between 85% to 89% over 300 students.</w:t>
          </w:r>
        </w:p>
        <w:tbl>
          <w:tblPr>
            <w:tblStyle w:val="TableGrid"/>
            <w:tblW w:w="10991" w:type="dxa"/>
            <w:tblBorders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655"/>
            <w:gridCol w:w="475"/>
            <w:gridCol w:w="4861"/>
          </w:tblGrid>
          <w:tr w:rsidR="005C02AA" w:rsidRPr="00610CD7" w14:paraId="21B775F3" w14:textId="77777777" w:rsidTr="00584631">
            <w:trPr>
              <w:trHeight w:val="315"/>
            </w:trPr>
            <w:tc>
              <w:tcPr>
                <w:tcW w:w="5655" w:type="dxa"/>
                <w:tcBorders>
                  <w:top w:val="nil"/>
                  <w:left w:val="nil"/>
                  <w:bottom w:val="nil"/>
                </w:tcBorders>
              </w:tcPr>
              <w:p w14:paraId="7A5C3F86" w14:textId="77777777" w:rsidR="005C02AA" w:rsidRPr="00C25D9C" w:rsidRDefault="00000000" w:rsidP="00584631">
                <w:pPr>
                  <w:rPr>
                    <w:rFonts w:ascii="Times New Roman" w:hAnsi="Times New Roman" w:cs="Times New Roman"/>
                    <w:szCs w:val="20"/>
                  </w:rPr>
                </w:pPr>
                <w:sdt>
                  <w:sdtPr>
                    <w:rPr>
                      <w:rFonts w:ascii="Times New Roman" w:hAnsi="Times New Roman" w:cs="Times New Roman"/>
                      <w:szCs w:val="20"/>
                    </w:rPr>
                    <w:id w:val="572315652"/>
                    <w:placeholder>
                      <w:docPart w:val="B86CBC88B6D5A641A4C1CFB9678775C1"/>
                    </w:placeholder>
                    <w15:appearance w15:val="hidden"/>
                  </w:sdtPr>
                  <w:sdtContent>
                    <w:r w:rsidR="005C02AA" w:rsidRPr="00C25D9C">
                      <w:rPr>
                        <w:rFonts w:ascii="Times New Roman" w:hAnsi="Times New Roman" w:cs="Times New Roman"/>
                        <w:szCs w:val="20"/>
                      </w:rPr>
                      <w:t>Sierra College</w:t>
                    </w:r>
                  </w:sdtContent>
                </w:sdt>
                <w:r w:rsidR="005C02AA" w:rsidRPr="00C25D9C">
                  <w:rPr>
                    <w:rFonts w:ascii="Times New Roman" w:hAnsi="Times New Roman" w:cs="Times New Roman"/>
                    <w:szCs w:val="20"/>
                  </w:rPr>
                  <w:t xml:space="preserve">, </w:t>
                </w:r>
                <w:sdt>
                  <w:sdtPr>
                    <w:rPr>
                      <w:rFonts w:ascii="Times New Roman" w:hAnsi="Times New Roman" w:cs="Times New Roman"/>
                      <w:szCs w:val="20"/>
                    </w:rPr>
                    <w:id w:val="2012333232"/>
                    <w:placeholder>
                      <w:docPart w:val="A5ADF3095EE38740A860978E5084371C"/>
                    </w:placeholder>
                    <w15:appearance w15:val="hidden"/>
                  </w:sdtPr>
                  <w:sdtContent>
                    <w:r w:rsidR="005C02AA" w:rsidRPr="00C25D9C">
                      <w:rPr>
                        <w:rFonts w:ascii="Times New Roman" w:hAnsi="Times New Roman" w:cs="Times New Roman"/>
                        <w:szCs w:val="20"/>
                      </w:rPr>
                      <w:t>Rocklin, CA</w:t>
                    </w:r>
                  </w:sdtContent>
                </w:sdt>
              </w:p>
            </w:tc>
            <w:tc>
              <w:tcPr>
                <w:tcW w:w="475" w:type="dxa"/>
                <w:tcBorders>
                  <w:top w:val="nil"/>
                  <w:bottom w:val="nil"/>
                </w:tcBorders>
              </w:tcPr>
              <w:p w14:paraId="3FFDDEC8" w14:textId="77777777" w:rsidR="005C02AA" w:rsidRPr="00610CD7" w:rsidRDefault="005C02AA" w:rsidP="00584631">
                <w:pPr>
                  <w:jc w:val="right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</w:p>
            </w:tc>
            <w:tc>
              <w:tcPr>
                <w:tcW w:w="4861" w:type="dxa"/>
                <w:tcBorders>
                  <w:top w:val="nil"/>
                  <w:bottom w:val="nil"/>
                  <w:right w:val="nil"/>
                </w:tcBorders>
              </w:tcPr>
              <w:p w14:paraId="0958761A" w14:textId="424053D8" w:rsidR="005C02AA" w:rsidRPr="00647A01" w:rsidRDefault="00000000" w:rsidP="00584631">
                <w:pPr>
                  <w:rPr>
                    <w:rFonts w:ascii="Times New Roman" w:hAnsi="Times New Roman" w:cs="Times New Roman"/>
                    <w:szCs w:val="20"/>
                  </w:rPr>
                </w:pPr>
                <w:sdt>
                  <w:sdtPr>
                    <w:rPr>
                      <w:rFonts w:ascii="Times New Roman" w:hAnsi="Times New Roman" w:cs="Times New Roman"/>
                      <w:szCs w:val="20"/>
                    </w:rPr>
                    <w:id w:val="-10067777"/>
                    <w:placeholder>
                      <w:docPart w:val="DA56E22FDE8B94418D7D7D13FBFECD66"/>
                    </w:placeholder>
                    <w15:appearance w15:val="hidden"/>
                  </w:sdtPr>
                  <w:sdtContent>
                    <w:r w:rsidR="005C02AA" w:rsidRPr="00647A01">
                      <w:rPr>
                        <w:rFonts w:ascii="Times New Roman" w:hAnsi="Times New Roman" w:cs="Times New Roman"/>
                        <w:szCs w:val="20"/>
                      </w:rPr>
                      <w:t xml:space="preserve">   </w:t>
                    </w:r>
                    <w:sdt>
                      <w:sdtPr>
                        <w:rPr>
                          <w:rFonts w:ascii="Times New Roman" w:hAnsi="Times New Roman" w:cs="Times New Roman"/>
                          <w:szCs w:val="20"/>
                        </w:rPr>
                        <w:id w:val="-565637010"/>
                        <w:placeholder>
                          <w:docPart w:val="70CD18B4B874734FAF4E45DFD39BD4B2"/>
                        </w:placeholder>
                        <w15:appearance w15:val="hidden"/>
                      </w:sdtPr>
                      <w:sdtContent>
                        <w:r w:rsidR="005C02AA" w:rsidRPr="00647A01">
                          <w:rPr>
                            <w:rFonts w:ascii="Times New Roman" w:hAnsi="Times New Roman" w:cs="Times New Roman"/>
                            <w:szCs w:val="20"/>
                          </w:rPr>
                          <w:t xml:space="preserve">                                       </w:t>
                        </w:r>
                        <w:r w:rsidR="005C02AA">
                          <w:rPr>
                            <w:rFonts w:ascii="Times New Roman" w:hAnsi="Times New Roman" w:cs="Times New Roman"/>
                            <w:szCs w:val="20"/>
                          </w:rPr>
                          <w:t xml:space="preserve">  October </w:t>
                        </w:r>
                        <w:r w:rsidR="005C02AA" w:rsidRPr="00647A01">
                          <w:rPr>
                            <w:rFonts w:ascii="Times New Roman" w:hAnsi="Times New Roman" w:cs="Times New Roman"/>
                            <w:szCs w:val="20"/>
                          </w:rPr>
                          <w:t xml:space="preserve">2023 – </w:t>
                        </w:r>
                        <w:r w:rsidR="005C02AA">
                          <w:rPr>
                            <w:rFonts w:ascii="Times New Roman" w:hAnsi="Times New Roman" w:cs="Times New Roman"/>
                            <w:szCs w:val="20"/>
                          </w:rPr>
                          <w:t xml:space="preserve">August </w:t>
                        </w:r>
                        <w:r w:rsidR="005C02AA" w:rsidRPr="00647A01">
                          <w:rPr>
                            <w:rFonts w:ascii="Times New Roman" w:hAnsi="Times New Roman" w:cs="Times New Roman"/>
                            <w:szCs w:val="20"/>
                          </w:rPr>
                          <w:t>202</w:t>
                        </w:r>
                        <w:r w:rsidR="005C02AA">
                          <w:rPr>
                            <w:rFonts w:ascii="Times New Roman" w:hAnsi="Times New Roman" w:cs="Times New Roman"/>
                            <w:szCs w:val="20"/>
                          </w:rPr>
                          <w:t>4</w:t>
                        </w:r>
                      </w:sdtContent>
                    </w:sdt>
                  </w:sdtContent>
                </w:sdt>
              </w:p>
            </w:tc>
          </w:tr>
        </w:tbl>
        <w:p w14:paraId="1634AF17" w14:textId="122B1C3C" w:rsidR="005C02AA" w:rsidRPr="00647A01" w:rsidRDefault="00000000" w:rsidP="005C02AA">
          <w:pPr>
            <w:pStyle w:val="Heading3"/>
            <w:ind w:left="0"/>
            <w:rPr>
              <w:rFonts w:ascii="Times New Roman" w:hAnsi="Times New Roman" w:cs="Times New Roman"/>
              <w:szCs w:val="20"/>
            </w:rPr>
          </w:pPr>
          <w:sdt>
            <w:sdtPr>
              <w:rPr>
                <w:rFonts w:ascii="Times New Roman" w:hAnsi="Times New Roman" w:cs="Times New Roman"/>
                <w:szCs w:val="20"/>
              </w:rPr>
              <w:id w:val="-1546672082"/>
              <w:placeholder>
                <w:docPart w:val="2A9AA85738B9874C9D214416EE65C7A9"/>
              </w:placeholder>
              <w15:appearance w15:val="hidden"/>
            </w:sdtPr>
            <w:sdtContent>
              <w:sdt>
                <w:sdtPr>
                  <w:rPr>
                    <w:rFonts w:ascii="Times New Roman" w:hAnsi="Times New Roman" w:cs="Times New Roman"/>
                    <w:szCs w:val="20"/>
                  </w:rPr>
                  <w:id w:val="1503087836"/>
                  <w:placeholder>
                    <w:docPart w:val="5A1199CDDAB7C94989A9AC78545BA564"/>
                  </w:placeholder>
                  <w15:appearance w15:val="hidden"/>
                </w:sdtPr>
                <w:sdtContent>
                  <w:r w:rsidR="005C02AA">
                    <w:rPr>
                      <w:rFonts w:ascii="Times New Roman" w:hAnsi="Times New Roman" w:cs="Times New Roman"/>
                      <w:szCs w:val="20"/>
                    </w:rPr>
                    <w:t xml:space="preserve">  </w:t>
                  </w:r>
                </w:sdtContent>
              </w:sdt>
              <w:r w:rsidR="005C02AA" w:rsidRPr="00647A01">
                <w:rPr>
                  <w:rFonts w:ascii="Times New Roman" w:hAnsi="Times New Roman" w:cs="Times New Roman"/>
                  <w:szCs w:val="20"/>
                </w:rPr>
                <w:t>Physics and Math Department Tutor</w:t>
              </w:r>
            </w:sdtContent>
          </w:sdt>
          <w:r w:rsidR="005C02AA" w:rsidRPr="00647A01">
            <w:rPr>
              <w:rFonts w:ascii="Times New Roman" w:hAnsi="Times New Roman" w:cs="Times New Roman"/>
              <w:szCs w:val="20"/>
            </w:rPr>
            <w:t xml:space="preserve"> </w:t>
          </w:r>
        </w:p>
        <w:p w14:paraId="154A69A7" w14:textId="77777777" w:rsidR="005C02AA" w:rsidRPr="005C02AA" w:rsidRDefault="005C02AA" w:rsidP="005C02AA">
          <w:pPr>
            <w:pStyle w:val="ListParagraph"/>
            <w:numPr>
              <w:ilvl w:val="0"/>
              <w:numId w:val="22"/>
            </w:numPr>
            <w:rPr>
              <w:bCs/>
            </w:rPr>
          </w:pPr>
          <w:r w:rsidRPr="00647A01">
            <w:rPr>
              <w:rFonts w:ascii="Times New Roman" w:hAnsi="Times New Roman" w:cs="Times New Roman"/>
              <w:szCs w:val="20"/>
            </w:rPr>
            <w:t xml:space="preserve">Tutored across </w:t>
          </w:r>
          <w:r w:rsidRPr="00647A01">
            <w:rPr>
              <w:rFonts w:ascii="Times New Roman" w:hAnsi="Times New Roman" w:cs="Times New Roman"/>
              <w:bCs/>
              <w:szCs w:val="20"/>
            </w:rPr>
            <w:t>16 total sections</w:t>
          </w:r>
          <w:r w:rsidRPr="00647A01">
            <w:rPr>
              <w:rFonts w:ascii="Times New Roman" w:hAnsi="Times New Roman" w:cs="Times New Roman"/>
              <w:szCs w:val="20"/>
            </w:rPr>
            <w:t xml:space="preserve"> in physics, calculus (four-course series), linear algebra, and discrete mathematics</w:t>
          </w:r>
          <w:r>
            <w:rPr>
              <w:rFonts w:ascii="Times New Roman" w:hAnsi="Times New Roman" w:cs="Times New Roman"/>
              <w:szCs w:val="20"/>
            </w:rPr>
            <w:t>.</w:t>
          </w:r>
        </w:p>
        <w:p w14:paraId="1DE5502E" w14:textId="5AF25D50" w:rsidR="005C02AA" w:rsidRPr="005C02AA" w:rsidRDefault="005C02AA" w:rsidP="005C02AA">
          <w:pPr>
            <w:pStyle w:val="ListParagraph"/>
            <w:numPr>
              <w:ilvl w:val="0"/>
              <w:numId w:val="22"/>
            </w:numPr>
            <w:spacing w:line="240" w:lineRule="auto"/>
            <w:rPr>
              <w:bCs/>
            </w:rPr>
          </w:pPr>
          <w:r w:rsidRPr="00647A01">
            <w:rPr>
              <w:rFonts w:ascii="Times New Roman" w:hAnsi="Times New Roman" w:cs="Times New Roman"/>
              <w:szCs w:val="20"/>
            </w:rPr>
            <w:t>Managed a team of 14 tutors supporting more than 700 students across two departments</w:t>
          </w:r>
          <w:r>
            <w:rPr>
              <w:rFonts w:ascii="Times New Roman" w:hAnsi="Times New Roman" w:cs="Times New Roman"/>
              <w:szCs w:val="20"/>
            </w:rPr>
            <w:t xml:space="preserve"> and 4 majors.</w:t>
          </w:r>
        </w:p>
        <w:p w14:paraId="468CE54A" w14:textId="35079586" w:rsidR="005C02AA" w:rsidRPr="005C02AA" w:rsidRDefault="005C02AA" w:rsidP="005C02AA">
          <w:pPr>
            <w:pStyle w:val="ListParagraph"/>
            <w:numPr>
              <w:ilvl w:val="0"/>
              <w:numId w:val="22"/>
            </w:numPr>
            <w:rPr>
              <w:bCs/>
            </w:rPr>
          </w:pPr>
          <w:r>
            <w:rPr>
              <w:rFonts w:ascii="Times New Roman" w:hAnsi="Times New Roman" w:cs="Times New Roman"/>
              <w:szCs w:val="20"/>
            </w:rPr>
            <w:t>Maintained inventory of all learning materials for the math and physics departments</w:t>
          </w:r>
        </w:p>
        <w:tbl>
          <w:tblPr>
            <w:tblW w:w="10710" w:type="dxa"/>
            <w:tblBorders>
              <w:bottom w:val="single" w:sz="6" w:space="0" w:color="auto"/>
            </w:tblBorders>
            <w:tblCellMar>
              <w:left w:w="14" w:type="dxa"/>
            </w:tblCellMar>
            <w:tblLook w:val="0600" w:firstRow="0" w:lastRow="0" w:firstColumn="0" w:lastColumn="0" w:noHBand="1" w:noVBand="1"/>
          </w:tblPr>
          <w:tblGrid>
            <w:gridCol w:w="10710"/>
          </w:tblGrid>
          <w:tr w:rsidR="00647A01" w:rsidRPr="008A1D7D" w14:paraId="39A9E585" w14:textId="77777777" w:rsidTr="00B41C2C">
            <w:trPr>
              <w:trHeight w:val="555"/>
            </w:trPr>
            <w:tc>
              <w:tcPr>
                <w:tcW w:w="10710" w:type="dxa"/>
              </w:tcPr>
              <w:p w14:paraId="55445626" w14:textId="2344C9AE" w:rsidR="00647A01" w:rsidRPr="008A1D7D" w:rsidRDefault="00000000" w:rsidP="00B41C2C">
                <w:pPr>
                  <w:pStyle w:val="Heading2"/>
                  <w:spacing w:line="240" w:lineRule="auto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-1294132403"/>
                    <w:placeholder>
                      <w:docPart w:val="14C8B5A2B194114892B01F2CC565E068"/>
                    </w:placeholder>
                    <w15:appearance w15:val="hidden"/>
                  </w:sdtPr>
                  <w:sdtContent>
                    <w:r w:rsidR="00647A01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Projects</w:t>
                    </w:r>
                  </w:sdtContent>
                </w:sdt>
              </w:p>
            </w:tc>
          </w:tr>
        </w:tbl>
        <w:p w14:paraId="45D6E081" w14:textId="77777777" w:rsidR="00647A01" w:rsidRPr="008A1D7D" w:rsidRDefault="00647A01" w:rsidP="00A70E4B">
          <w:pPr>
            <w:pStyle w:val="Spacebetweentables"/>
            <w:rPr>
              <w:rFonts w:ascii="Times New Roman" w:hAnsi="Times New Roman" w:cs="Times New Roman"/>
            </w:rPr>
          </w:pPr>
        </w:p>
        <w:tbl>
          <w:tblPr>
            <w:tblStyle w:val="TableGrid"/>
            <w:tblW w:w="10990" w:type="dxa"/>
            <w:tblBorders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7944"/>
            <w:gridCol w:w="3046"/>
          </w:tblGrid>
          <w:tr w:rsidR="00647A01" w:rsidRPr="00610CD7" w14:paraId="32DF9382" w14:textId="77777777" w:rsidTr="009331D9">
            <w:trPr>
              <w:trHeight w:val="333"/>
            </w:trPr>
            <w:tc>
              <w:tcPr>
                <w:tcW w:w="7944" w:type="dxa"/>
                <w:tcBorders>
                  <w:top w:val="nil"/>
                  <w:left w:val="nil"/>
                  <w:bottom w:val="nil"/>
                </w:tcBorders>
              </w:tcPr>
              <w:p w14:paraId="0D2B5A27" w14:textId="5F4D10E2" w:rsidR="00647A01" w:rsidRPr="00A70E4B" w:rsidRDefault="00C25D9C" w:rsidP="00B41C2C">
                <w:pPr>
                  <w:spacing w:line="276" w:lineRule="auto"/>
                  <w:rPr>
                    <w:rFonts w:ascii="Times New Roman" w:hAnsi="Times New Roman" w:cs="Times New Roman"/>
                    <w:szCs w:val="20"/>
                  </w:rPr>
                </w:pPr>
                <w:r w:rsidRPr="00A70E4B">
                  <w:rPr>
                    <w:rFonts w:ascii="Times New Roman" w:hAnsi="Times New Roman" w:cs="Times New Roman"/>
                    <w:szCs w:val="20"/>
                  </w:rPr>
                  <w:t>SoCal “</w:t>
                </w:r>
                <w:proofErr w:type="spellStart"/>
                <w:r w:rsidRPr="00A70E4B">
                  <w:rPr>
                    <w:rFonts w:ascii="Times New Roman" w:hAnsi="Times New Roman" w:cs="Times New Roman"/>
                    <w:szCs w:val="20"/>
                  </w:rPr>
                  <w:t>Guessr</w:t>
                </w:r>
                <w:proofErr w:type="spellEnd"/>
                <w:r w:rsidRPr="00A70E4B">
                  <w:rPr>
                    <w:rFonts w:ascii="Times New Roman" w:hAnsi="Times New Roman" w:cs="Times New Roman"/>
                    <w:szCs w:val="20"/>
                  </w:rPr>
                  <w:t>” Neural Network</w:t>
                </w:r>
              </w:p>
            </w:tc>
            <w:tc>
              <w:tcPr>
                <w:tcW w:w="3046" w:type="dxa"/>
                <w:tcBorders>
                  <w:top w:val="nil"/>
                  <w:bottom w:val="nil"/>
                  <w:right w:val="nil"/>
                </w:tcBorders>
              </w:tcPr>
              <w:p w14:paraId="532E50D3" w14:textId="0F945791" w:rsidR="00647A01" w:rsidRPr="00647A01" w:rsidRDefault="00000000" w:rsidP="00B41C2C">
                <w:pPr>
                  <w:spacing w:line="276" w:lineRule="auto"/>
                  <w:rPr>
                    <w:rFonts w:ascii="Times New Roman" w:hAnsi="Times New Roman" w:cs="Times New Roman"/>
                    <w:szCs w:val="20"/>
                  </w:rPr>
                </w:pPr>
                <w:sdt>
                  <w:sdtPr>
                    <w:rPr>
                      <w:rFonts w:ascii="Times New Roman" w:hAnsi="Times New Roman" w:cs="Times New Roman"/>
                      <w:szCs w:val="20"/>
                    </w:rPr>
                    <w:id w:val="-1174716626"/>
                    <w:placeholder>
                      <w:docPart w:val="8524A2F3CE6FB84EBB8F9EF7B992CBCA"/>
                    </w:placeholder>
                    <w15:appearance w15:val="hidden"/>
                  </w:sdtPr>
                  <w:sdtContent>
                    <w:sdt>
                      <w:sdtPr>
                        <w:rPr>
                          <w:rFonts w:ascii="Times New Roman" w:hAnsi="Times New Roman" w:cs="Times New Roman"/>
                          <w:szCs w:val="20"/>
                        </w:rPr>
                        <w:id w:val="145787514"/>
                        <w:placeholder>
                          <w:docPart w:val="4AAB1C9479B3A3438841D9FD65E27B09"/>
                        </w:placeholder>
                        <w15:appearance w15:val="hidden"/>
                      </w:sdtPr>
                      <w:sdtContent>
                        <w:r w:rsidR="00647A01" w:rsidRPr="00647A01">
                          <w:rPr>
                            <w:rFonts w:ascii="Times New Roman" w:hAnsi="Times New Roman" w:cs="Times New Roman"/>
                            <w:szCs w:val="20"/>
                          </w:rPr>
                          <w:t xml:space="preserve">                </w:t>
                        </w:r>
                        <w:r w:rsidR="00647A01">
                          <w:rPr>
                            <w:rFonts w:ascii="Times New Roman" w:hAnsi="Times New Roman" w:cs="Times New Roman"/>
                            <w:szCs w:val="20"/>
                          </w:rPr>
                          <w:t xml:space="preserve">     </w:t>
                        </w:r>
                        <w:r w:rsidR="00647A01" w:rsidRPr="00647A01">
                          <w:rPr>
                            <w:rFonts w:ascii="Times New Roman" w:hAnsi="Times New Roman" w:cs="Times New Roman"/>
                            <w:szCs w:val="20"/>
                          </w:rPr>
                          <w:t xml:space="preserve"> </w:t>
                        </w:r>
                        <w:r w:rsidR="00C25D9C">
                          <w:rPr>
                            <w:rFonts w:ascii="Times New Roman" w:hAnsi="Times New Roman" w:cs="Times New Roman"/>
                            <w:szCs w:val="20"/>
                          </w:rPr>
                          <w:t xml:space="preserve">         March 2026</w:t>
                        </w:r>
                      </w:sdtContent>
                    </w:sdt>
                  </w:sdtContent>
                </w:sdt>
              </w:p>
            </w:tc>
          </w:tr>
        </w:tbl>
        <w:p w14:paraId="43D963DE" w14:textId="67E1C661" w:rsidR="00647A01" w:rsidRDefault="005C02AA" w:rsidP="00B41C2C">
          <w:pPr>
            <w:pStyle w:val="ListBullet"/>
            <w:numPr>
              <w:ilvl w:val="0"/>
              <w:numId w:val="20"/>
            </w:numPr>
            <w:spacing w:line="276" w:lineRule="auto"/>
            <w:rPr>
              <w:rFonts w:ascii="Times New Roman" w:hAnsi="Times New Roman" w:cs="Times New Roman"/>
              <w:szCs w:val="20"/>
            </w:rPr>
          </w:pPr>
          <w:r>
            <w:rPr>
              <w:rFonts w:ascii="Times New Roman" w:hAnsi="Times New Roman" w:cs="Times New Roman"/>
              <w:szCs w:val="20"/>
            </w:rPr>
            <w:t>COVERED BY WEBSITE</w:t>
          </w:r>
        </w:p>
        <w:p w14:paraId="489D0C5E" w14:textId="4BF049D0" w:rsidR="00A70E4B" w:rsidRPr="00A70E4B" w:rsidRDefault="00A70E4B" w:rsidP="00B41C2C">
          <w:pPr>
            <w:pStyle w:val="ListBullet"/>
            <w:numPr>
              <w:ilvl w:val="0"/>
              <w:numId w:val="20"/>
            </w:numPr>
            <w:spacing w:line="276" w:lineRule="auto"/>
            <w:rPr>
              <w:rFonts w:ascii="Times New Roman" w:hAnsi="Times New Roman" w:cs="Times New Roman"/>
              <w:szCs w:val="20"/>
            </w:rPr>
          </w:pPr>
          <w:r>
            <w:rPr>
              <w:rFonts w:ascii="Times New Roman" w:hAnsi="Times New Roman" w:cs="Times New Roman"/>
              <w:szCs w:val="20"/>
            </w:rPr>
            <w:t>.</w:t>
          </w:r>
        </w:p>
        <w:tbl>
          <w:tblPr>
            <w:tblStyle w:val="TableGrid"/>
            <w:tblW w:w="10990" w:type="dxa"/>
            <w:tblBorders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7944"/>
            <w:gridCol w:w="3046"/>
          </w:tblGrid>
          <w:tr w:rsidR="00C25D9C" w:rsidRPr="00610CD7" w14:paraId="1BE6F108" w14:textId="77777777" w:rsidTr="009331D9">
            <w:trPr>
              <w:trHeight w:val="333"/>
            </w:trPr>
            <w:tc>
              <w:tcPr>
                <w:tcW w:w="7944" w:type="dxa"/>
                <w:tcBorders>
                  <w:top w:val="nil"/>
                  <w:left w:val="nil"/>
                  <w:bottom w:val="nil"/>
                </w:tcBorders>
              </w:tcPr>
              <w:p w14:paraId="3879D20E" w14:textId="5A65D517" w:rsidR="00C25D9C" w:rsidRPr="00C25D9C" w:rsidRDefault="00510B94" w:rsidP="00B41C2C">
                <w:pPr>
                  <w:spacing w:line="276" w:lineRule="auto"/>
                  <w:rPr>
                    <w:rFonts w:ascii="Times New Roman" w:hAnsi="Times New Roman" w:cs="Times New Roman"/>
                    <w:szCs w:val="20"/>
                  </w:rPr>
                </w:pPr>
                <w:r>
                  <w:rPr>
                    <w:rFonts w:ascii="Times New Roman" w:hAnsi="Times New Roman" w:cs="Times New Roman"/>
                    <w:szCs w:val="20"/>
                  </w:rPr>
                  <w:t>The Vanishing Arctic: an exercise in data visualization</w:t>
                </w:r>
              </w:p>
            </w:tc>
            <w:tc>
              <w:tcPr>
                <w:tcW w:w="3046" w:type="dxa"/>
                <w:tcBorders>
                  <w:top w:val="nil"/>
                  <w:bottom w:val="nil"/>
                  <w:right w:val="nil"/>
                </w:tcBorders>
              </w:tcPr>
              <w:p w14:paraId="347C3416" w14:textId="1682D3B9" w:rsidR="00C25D9C" w:rsidRPr="00647A01" w:rsidRDefault="00000000" w:rsidP="00B41C2C">
                <w:pPr>
                  <w:spacing w:line="276" w:lineRule="auto"/>
                  <w:rPr>
                    <w:rFonts w:ascii="Times New Roman" w:hAnsi="Times New Roman" w:cs="Times New Roman"/>
                    <w:szCs w:val="20"/>
                  </w:rPr>
                </w:pPr>
                <w:sdt>
                  <w:sdtPr>
                    <w:rPr>
                      <w:rFonts w:ascii="Times New Roman" w:hAnsi="Times New Roman" w:cs="Times New Roman"/>
                      <w:szCs w:val="20"/>
                    </w:rPr>
                    <w:id w:val="-803310342"/>
                    <w:placeholder>
                      <w:docPart w:val="E92CB2E480FC8B4F921EFE842C5F9CA8"/>
                    </w:placeholder>
                    <w15:appearance w15:val="hidden"/>
                  </w:sdtPr>
                  <w:sdtContent>
                    <w:sdt>
                      <w:sdtPr>
                        <w:rPr>
                          <w:rFonts w:ascii="Times New Roman" w:hAnsi="Times New Roman" w:cs="Times New Roman"/>
                          <w:szCs w:val="20"/>
                        </w:rPr>
                        <w:id w:val="9583091"/>
                        <w:placeholder>
                          <w:docPart w:val="FEA95D9D3093AB4CA693140DF6EC537F"/>
                        </w:placeholder>
                        <w15:appearance w15:val="hidden"/>
                      </w:sdtPr>
                      <w:sdtContent>
                        <w:r w:rsidR="00C25D9C" w:rsidRPr="00647A01">
                          <w:rPr>
                            <w:rFonts w:ascii="Times New Roman" w:hAnsi="Times New Roman" w:cs="Times New Roman"/>
                            <w:szCs w:val="20"/>
                          </w:rPr>
                          <w:t xml:space="preserve">                </w:t>
                        </w:r>
                        <w:r w:rsidR="00C25D9C">
                          <w:rPr>
                            <w:rFonts w:ascii="Times New Roman" w:hAnsi="Times New Roman" w:cs="Times New Roman"/>
                            <w:szCs w:val="20"/>
                          </w:rPr>
                          <w:t xml:space="preserve">     </w:t>
                        </w:r>
                        <w:r w:rsidR="00C25D9C" w:rsidRPr="00647A01">
                          <w:rPr>
                            <w:rFonts w:ascii="Times New Roman" w:hAnsi="Times New Roman" w:cs="Times New Roman"/>
                            <w:szCs w:val="20"/>
                          </w:rPr>
                          <w:t xml:space="preserve"> </w:t>
                        </w:r>
                        <w:r w:rsidR="00C25D9C">
                          <w:rPr>
                            <w:rFonts w:ascii="Times New Roman" w:hAnsi="Times New Roman" w:cs="Times New Roman"/>
                            <w:szCs w:val="20"/>
                          </w:rPr>
                          <w:t xml:space="preserve">  </w:t>
                        </w:r>
                        <w:r w:rsidR="005C02AA">
                          <w:rPr>
                            <w:rFonts w:ascii="Times New Roman" w:hAnsi="Times New Roman" w:cs="Times New Roman"/>
                            <w:szCs w:val="20"/>
                          </w:rPr>
                          <w:t>May</w:t>
                        </w:r>
                        <w:r w:rsidR="00C25D9C">
                          <w:rPr>
                            <w:rFonts w:ascii="Times New Roman" w:hAnsi="Times New Roman" w:cs="Times New Roman"/>
                            <w:szCs w:val="20"/>
                          </w:rPr>
                          <w:t xml:space="preserve"> 202</w:t>
                        </w:r>
                        <w:r w:rsidR="005C02AA">
                          <w:rPr>
                            <w:rFonts w:ascii="Times New Roman" w:hAnsi="Times New Roman" w:cs="Times New Roman"/>
                            <w:szCs w:val="20"/>
                          </w:rPr>
                          <w:t>6</w:t>
                        </w:r>
                      </w:sdtContent>
                    </w:sdt>
                  </w:sdtContent>
                </w:sdt>
              </w:p>
            </w:tc>
          </w:tr>
        </w:tbl>
        <w:p w14:paraId="0703A9B6" w14:textId="145BB71C" w:rsidR="00A70E4B" w:rsidRDefault="00A70E4B" w:rsidP="00B41C2C">
          <w:pPr>
            <w:pStyle w:val="ListBullet"/>
            <w:numPr>
              <w:ilvl w:val="0"/>
              <w:numId w:val="20"/>
            </w:numPr>
            <w:spacing w:line="276" w:lineRule="auto"/>
            <w:rPr>
              <w:rFonts w:ascii="Times New Roman" w:hAnsi="Times New Roman" w:cs="Times New Roman"/>
              <w:szCs w:val="20"/>
            </w:rPr>
          </w:pPr>
          <w:proofErr w:type="gramStart"/>
          <w:r>
            <w:rPr>
              <w:rFonts w:ascii="Times New Roman" w:hAnsi="Times New Roman" w:cs="Times New Roman"/>
              <w:szCs w:val="20"/>
            </w:rPr>
            <w:t>.</w:t>
          </w:r>
          <w:r w:rsidR="005C02AA">
            <w:rPr>
              <w:rFonts w:ascii="Times New Roman" w:hAnsi="Times New Roman" w:cs="Times New Roman"/>
              <w:szCs w:val="20"/>
            </w:rPr>
            <w:t>covered</w:t>
          </w:r>
          <w:proofErr w:type="gramEnd"/>
          <w:r w:rsidR="005C02AA">
            <w:rPr>
              <w:rFonts w:ascii="Times New Roman" w:hAnsi="Times New Roman" w:cs="Times New Roman"/>
              <w:szCs w:val="20"/>
            </w:rPr>
            <w:t xml:space="preserve"> by website</w:t>
          </w:r>
        </w:p>
        <w:p w14:paraId="5F39F750" w14:textId="1A46B022" w:rsidR="00647A01" w:rsidRPr="00A70E4B" w:rsidRDefault="00000000" w:rsidP="00B41C2C">
          <w:pPr>
            <w:pStyle w:val="ListBullet"/>
            <w:numPr>
              <w:ilvl w:val="0"/>
              <w:numId w:val="20"/>
            </w:numPr>
            <w:spacing w:line="240" w:lineRule="auto"/>
            <w:rPr>
              <w:rFonts w:ascii="Times New Roman" w:hAnsi="Times New Roman" w:cs="Times New Roman"/>
              <w:szCs w:val="20"/>
            </w:rPr>
          </w:pPr>
        </w:p>
      </w:sdtContent>
    </w:sdt>
    <w:tbl>
      <w:tblPr>
        <w:tblW w:w="1071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10710"/>
      </w:tblGrid>
      <w:tr w:rsidR="00316C32" w:rsidRPr="008A1D7D" w14:paraId="1BF2EB30" w14:textId="77777777" w:rsidTr="00955355">
        <w:trPr>
          <w:trHeight w:val="555"/>
        </w:trPr>
        <w:tc>
          <w:tcPr>
            <w:tcW w:w="10710" w:type="dxa"/>
          </w:tcPr>
          <w:p w14:paraId="2744F836" w14:textId="190362C6" w:rsidR="00316C32" w:rsidRPr="008A1D7D" w:rsidRDefault="00000000" w:rsidP="00B41C2C">
            <w:pPr>
              <w:pStyle w:val="Heading2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918079314"/>
                <w:placeholder>
                  <w:docPart w:val="7BDD8CE61470432C9CBA8B438CFB610F"/>
                </w:placeholder>
                <w:showingPlcHdr/>
                <w15:appearance w15:val="hidden"/>
              </w:sdtPr>
              <w:sdtContent>
                <w:r w:rsidR="00316C32" w:rsidRPr="008A1D7D">
                  <w:rPr>
                    <w:rFonts w:ascii="Times New Roman" w:hAnsi="Times New Roman" w:cs="Times New Roman"/>
                    <w:sz w:val="24"/>
                    <w:szCs w:val="24"/>
                  </w:rPr>
                  <w:t>Skills</w:t>
                </w:r>
              </w:sdtContent>
            </w:sdt>
          </w:p>
        </w:tc>
      </w:tr>
    </w:tbl>
    <w:p w14:paraId="5135536C" w14:textId="77777777" w:rsidR="00316C32" w:rsidRPr="008A1D7D" w:rsidRDefault="00316C32" w:rsidP="00316C32">
      <w:pPr>
        <w:pStyle w:val="Spacebetweentables"/>
        <w:rPr>
          <w:rFonts w:ascii="Times New Roman" w:hAnsi="Times New Roman" w:cs="Times New Roman"/>
        </w:rPr>
      </w:pPr>
    </w:p>
    <w:p w14:paraId="37F5B21E" w14:textId="26119B63" w:rsidR="00B41C2C" w:rsidRPr="00B41C2C" w:rsidRDefault="00A70E4B" w:rsidP="00B41C2C">
      <w:pPr>
        <w:spacing w:line="276" w:lineRule="auto"/>
        <w:ind w:left="100"/>
        <w:rPr>
          <w:rStyle w:val="NotBold"/>
          <w:rFonts w:ascii="Times New Roman" w:hAnsi="Times New Roman" w:cs="Times New Roman"/>
          <w:szCs w:val="20"/>
        </w:rPr>
      </w:pPr>
      <w:r w:rsidRPr="00647A01">
        <w:rPr>
          <w:rFonts w:ascii="Times New Roman" w:hAnsi="Times New Roman" w:cs="Times New Roman"/>
          <w:color w:val="auto"/>
          <w:szCs w:val="20"/>
        </w:rPr>
        <w:lastRenderedPageBreak/>
        <w:t xml:space="preserve">Coursework: </w:t>
      </w:r>
      <w:r w:rsidRPr="00647A01">
        <w:rPr>
          <w:rFonts w:ascii="Times New Roman" w:hAnsi="Times New Roman" w:cs="Times New Roman"/>
          <w:b w:val="0"/>
          <w:bCs/>
          <w:color w:val="auto"/>
          <w:szCs w:val="20"/>
        </w:rPr>
        <w:t xml:space="preserve">Probabilistic Modeling &amp; </w:t>
      </w:r>
      <w:r w:rsidR="00B41C2C">
        <w:rPr>
          <w:rFonts w:ascii="Times New Roman" w:hAnsi="Times New Roman" w:cs="Times New Roman"/>
          <w:b w:val="0"/>
          <w:bCs/>
          <w:color w:val="auto"/>
          <w:szCs w:val="20"/>
        </w:rPr>
        <w:t>ML</w:t>
      </w:r>
      <w:r w:rsidRPr="00647A01">
        <w:rPr>
          <w:rFonts w:ascii="Times New Roman" w:hAnsi="Times New Roman" w:cs="Times New Roman"/>
          <w:b w:val="0"/>
          <w:bCs/>
          <w:color w:val="auto"/>
          <w:szCs w:val="20"/>
        </w:rPr>
        <w:t>, Mathematical Statistics, Representation Learning</w:t>
      </w:r>
      <w:r w:rsidR="005C02AA">
        <w:rPr>
          <w:rFonts w:ascii="Times New Roman" w:hAnsi="Times New Roman" w:cs="Times New Roman"/>
          <w:b w:val="0"/>
          <w:bCs/>
          <w:color w:val="auto"/>
          <w:szCs w:val="20"/>
        </w:rPr>
        <w:t>, Deep Learning</w:t>
      </w:r>
      <w:r w:rsidR="00B41C2C">
        <w:rPr>
          <w:rFonts w:ascii="Times New Roman" w:hAnsi="Times New Roman" w:cs="Times New Roman"/>
          <w:b w:val="0"/>
          <w:bCs/>
          <w:color w:val="auto"/>
          <w:szCs w:val="20"/>
        </w:rPr>
        <w:t xml:space="preserve">                 </w:t>
      </w:r>
      <w:r w:rsidR="00B41C2C" w:rsidRPr="00647A01">
        <w:rPr>
          <w:rFonts w:ascii="Times New Roman" w:hAnsi="Times New Roman" w:cs="Times New Roman"/>
          <w:color w:val="auto"/>
          <w:szCs w:val="20"/>
        </w:rPr>
        <w:t xml:space="preserve">Programming: </w:t>
      </w:r>
      <w:r w:rsidR="00B41C2C" w:rsidRPr="00647A01">
        <w:rPr>
          <w:rFonts w:ascii="Times New Roman" w:hAnsi="Times New Roman" w:cs="Times New Roman"/>
          <w:b w:val="0"/>
          <w:bCs/>
          <w:color w:val="auto"/>
          <w:szCs w:val="20"/>
        </w:rPr>
        <w:t>Python, Java, R, PostgreSQL, SQLite</w:t>
      </w:r>
      <w:r w:rsidR="00510B94">
        <w:rPr>
          <w:rFonts w:ascii="Times New Roman" w:hAnsi="Times New Roman" w:cs="Times New Roman"/>
          <w:b w:val="0"/>
          <w:bCs/>
          <w:color w:val="auto"/>
          <w:szCs w:val="20"/>
        </w:rPr>
        <w:t>, JavaScript</w:t>
      </w:r>
      <w:r w:rsidR="00955355" w:rsidRPr="00647A01">
        <w:rPr>
          <w:rFonts w:ascii="Times New Roman" w:hAnsi="Times New Roman" w:cs="Times New Roman"/>
          <w:color w:val="auto"/>
          <w:szCs w:val="20"/>
        </w:rPr>
        <w:br/>
        <w:t>Data/ML Tools:</w:t>
      </w:r>
      <w:r w:rsidR="00955355" w:rsidRPr="00647A01">
        <w:rPr>
          <w:rFonts w:ascii="Times New Roman" w:hAnsi="Times New Roman" w:cs="Times New Roman"/>
          <w:b w:val="0"/>
          <w:bCs/>
          <w:color w:val="auto"/>
          <w:szCs w:val="20"/>
        </w:rPr>
        <w:t xml:space="preserve">, scikit-learn, </w:t>
      </w:r>
      <w:proofErr w:type="spellStart"/>
      <w:r w:rsidR="00C24D16" w:rsidRPr="00647A01">
        <w:rPr>
          <w:rFonts w:ascii="Times New Roman" w:hAnsi="Times New Roman" w:cs="Times New Roman"/>
          <w:b w:val="0"/>
          <w:bCs/>
          <w:color w:val="auto"/>
          <w:szCs w:val="20"/>
        </w:rPr>
        <w:t>st</w:t>
      </w:r>
      <w:r w:rsidR="00955355" w:rsidRPr="00647A01">
        <w:rPr>
          <w:rFonts w:ascii="Times New Roman" w:hAnsi="Times New Roman" w:cs="Times New Roman"/>
          <w:b w:val="0"/>
          <w:bCs/>
          <w:color w:val="auto"/>
          <w:szCs w:val="20"/>
        </w:rPr>
        <w:t>atsmodels</w:t>
      </w:r>
      <w:proofErr w:type="spellEnd"/>
      <w:r w:rsidR="006075DE" w:rsidRPr="00647A01">
        <w:rPr>
          <w:rFonts w:ascii="Times New Roman" w:hAnsi="Times New Roman" w:cs="Times New Roman"/>
          <w:b w:val="0"/>
          <w:bCs/>
          <w:color w:val="auto"/>
          <w:szCs w:val="20"/>
        </w:rPr>
        <w:t xml:space="preserve">, </w:t>
      </w:r>
      <w:proofErr w:type="spellStart"/>
      <w:r w:rsidR="00C24D16" w:rsidRPr="00647A01">
        <w:rPr>
          <w:rFonts w:ascii="Times New Roman" w:hAnsi="Times New Roman" w:cs="Times New Roman"/>
          <w:b w:val="0"/>
          <w:bCs/>
          <w:color w:val="auto"/>
          <w:szCs w:val="20"/>
        </w:rPr>
        <w:t>PyT</w:t>
      </w:r>
      <w:r w:rsidR="006075DE" w:rsidRPr="00647A01">
        <w:rPr>
          <w:rFonts w:ascii="Times New Roman" w:hAnsi="Times New Roman" w:cs="Times New Roman"/>
          <w:b w:val="0"/>
          <w:bCs/>
          <w:color w:val="auto"/>
          <w:szCs w:val="20"/>
        </w:rPr>
        <w:t>orch</w:t>
      </w:r>
      <w:proofErr w:type="spellEnd"/>
      <w:r w:rsidR="006075DE" w:rsidRPr="00647A01">
        <w:rPr>
          <w:rFonts w:ascii="Times New Roman" w:hAnsi="Times New Roman" w:cs="Times New Roman"/>
          <w:b w:val="0"/>
          <w:bCs/>
          <w:color w:val="auto"/>
          <w:szCs w:val="20"/>
        </w:rPr>
        <w:t xml:space="preserve">, </w:t>
      </w:r>
      <w:proofErr w:type="spellStart"/>
      <w:r w:rsidR="006075DE" w:rsidRPr="00647A01">
        <w:rPr>
          <w:rFonts w:ascii="Times New Roman" w:hAnsi="Times New Roman" w:cs="Times New Roman"/>
          <w:b w:val="0"/>
          <w:bCs/>
          <w:color w:val="auto"/>
          <w:szCs w:val="20"/>
        </w:rPr>
        <w:t>torchvision</w:t>
      </w:r>
      <w:proofErr w:type="spellEnd"/>
      <w:r w:rsidR="005C02AA">
        <w:rPr>
          <w:rFonts w:ascii="Times New Roman" w:hAnsi="Times New Roman" w:cs="Times New Roman"/>
          <w:b w:val="0"/>
          <w:bCs/>
          <w:color w:val="auto"/>
          <w:szCs w:val="20"/>
        </w:rPr>
        <w:t xml:space="preserve">, </w:t>
      </w:r>
      <w:proofErr w:type="spellStart"/>
      <w:r w:rsidR="005C02AA">
        <w:rPr>
          <w:rFonts w:ascii="Times New Roman" w:hAnsi="Times New Roman" w:cs="Times New Roman"/>
          <w:b w:val="0"/>
          <w:bCs/>
          <w:color w:val="auto"/>
          <w:szCs w:val="20"/>
        </w:rPr>
        <w:t>vLLM</w:t>
      </w:r>
      <w:proofErr w:type="spellEnd"/>
      <w:r w:rsidR="005C02AA">
        <w:rPr>
          <w:rFonts w:ascii="Times New Roman" w:hAnsi="Times New Roman" w:cs="Times New Roman"/>
          <w:b w:val="0"/>
          <w:bCs/>
          <w:color w:val="auto"/>
          <w:szCs w:val="20"/>
        </w:rPr>
        <w:t>, transformers</w:t>
      </w:r>
    </w:p>
    <w:sectPr w:rsidR="00B41C2C" w:rsidRPr="00B41C2C" w:rsidSect="009553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6152C6"/>
    <w:multiLevelType w:val="multilevel"/>
    <w:tmpl w:val="E1984A0E"/>
    <w:styleLink w:val="CurrentList1"/>
    <w:lvl w:ilvl="0">
      <w:start w:val="2"/>
      <w:numFmt w:val="bullet"/>
      <w:lvlText w:val="-"/>
      <w:lvlJc w:val="left"/>
      <w:pPr>
        <w:ind w:left="520" w:hanging="360"/>
      </w:pPr>
      <w:rPr>
        <w:rFonts w:ascii="Franklin Gothic Book" w:eastAsiaTheme="minorEastAsia" w:hAnsi="Franklin Gothic Book" w:cstheme="minorBidi" w:hint="default"/>
      </w:rPr>
    </w:lvl>
    <w:lvl w:ilvl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7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3834D6"/>
    <w:multiLevelType w:val="hybridMultilevel"/>
    <w:tmpl w:val="C2781AFA"/>
    <w:lvl w:ilvl="0" w:tplc="FAEA72C8">
      <w:start w:val="2"/>
      <w:numFmt w:val="bullet"/>
      <w:lvlText w:val="-"/>
      <w:lvlJc w:val="left"/>
      <w:pPr>
        <w:ind w:left="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0" w15:restartNumberingAfterBreak="0">
    <w:nsid w:val="2B6A46FC"/>
    <w:multiLevelType w:val="multilevel"/>
    <w:tmpl w:val="8FE4A00C"/>
    <w:styleLink w:val="CurrentList3"/>
    <w:lvl w:ilvl="0">
      <w:start w:val="2"/>
      <w:numFmt w:val="bullet"/>
      <w:lvlText w:val="-"/>
      <w:lvlJc w:val="left"/>
      <w:pPr>
        <w:ind w:left="216" w:hanging="144"/>
      </w:pPr>
      <w:rPr>
        <w:rFonts w:ascii="Franklin Gothic Book" w:eastAsiaTheme="minorEastAsia" w:hAnsi="Franklin Gothic Book" w:cstheme="minorBidi" w:hint="default"/>
      </w:rPr>
    </w:lvl>
    <w:lvl w:ilvl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1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96FE1"/>
    <w:multiLevelType w:val="multilevel"/>
    <w:tmpl w:val="27E6E95C"/>
    <w:styleLink w:val="CurrentList4"/>
    <w:lvl w:ilvl="0">
      <w:start w:val="2"/>
      <w:numFmt w:val="bullet"/>
      <w:lvlText w:val="-"/>
      <w:lvlJc w:val="left"/>
      <w:pPr>
        <w:ind w:left="216" w:hanging="72"/>
      </w:pPr>
      <w:rPr>
        <w:rFonts w:ascii="Franklin Gothic Book" w:eastAsiaTheme="minorEastAsia" w:hAnsi="Franklin Gothic Book" w:cstheme="minorBidi" w:hint="default"/>
      </w:rPr>
    </w:lvl>
    <w:lvl w:ilvl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7" w15:restartNumberingAfterBreak="0">
    <w:nsid w:val="417572AA"/>
    <w:multiLevelType w:val="hybridMultilevel"/>
    <w:tmpl w:val="56624C28"/>
    <w:lvl w:ilvl="0" w:tplc="DCC03FAE">
      <w:start w:val="2"/>
      <w:numFmt w:val="bullet"/>
      <w:lvlText w:val="-"/>
      <w:lvlJc w:val="left"/>
      <w:pPr>
        <w:ind w:left="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8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2D259E"/>
    <w:multiLevelType w:val="hybridMultilevel"/>
    <w:tmpl w:val="5CCA1B2C"/>
    <w:lvl w:ilvl="0" w:tplc="F904A7A6">
      <w:start w:val="2"/>
      <w:numFmt w:val="bullet"/>
      <w:lvlText w:val="-"/>
      <w:lvlJc w:val="left"/>
      <w:pPr>
        <w:ind w:left="288" w:hanging="180"/>
      </w:pPr>
      <w:rPr>
        <w:rFonts w:ascii="Franklin Gothic Book" w:eastAsiaTheme="minorEastAsia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22" w15:restartNumberingAfterBreak="0">
    <w:nsid w:val="67CF2AF0"/>
    <w:multiLevelType w:val="hybridMultilevel"/>
    <w:tmpl w:val="88967C48"/>
    <w:lvl w:ilvl="0" w:tplc="65CCDD9E">
      <w:start w:val="2"/>
      <w:numFmt w:val="bullet"/>
      <w:lvlText w:val="-"/>
      <w:lvlJc w:val="left"/>
      <w:pPr>
        <w:ind w:left="4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23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F7943B6"/>
    <w:multiLevelType w:val="multilevel"/>
    <w:tmpl w:val="E2380FBA"/>
    <w:styleLink w:val="CurrentList2"/>
    <w:lvl w:ilvl="0">
      <w:start w:val="2"/>
      <w:numFmt w:val="bullet"/>
      <w:lvlText w:val="-"/>
      <w:lvlJc w:val="left"/>
      <w:pPr>
        <w:ind w:left="360" w:hanging="200"/>
      </w:pPr>
      <w:rPr>
        <w:rFonts w:ascii="Franklin Gothic Book" w:eastAsiaTheme="minorEastAsia" w:hAnsi="Franklin Gothic Book" w:cstheme="minorBidi" w:hint="default"/>
      </w:rPr>
    </w:lvl>
    <w:lvl w:ilvl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25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281726">
    <w:abstractNumId w:val="18"/>
  </w:num>
  <w:num w:numId="2" w16cid:durableId="208499492">
    <w:abstractNumId w:val="25"/>
  </w:num>
  <w:num w:numId="3" w16cid:durableId="733358831">
    <w:abstractNumId w:val="7"/>
  </w:num>
  <w:num w:numId="4" w16cid:durableId="700475163">
    <w:abstractNumId w:val="20"/>
  </w:num>
  <w:num w:numId="5" w16cid:durableId="1963490968">
    <w:abstractNumId w:val="15"/>
  </w:num>
  <w:num w:numId="6" w16cid:durableId="374744320">
    <w:abstractNumId w:val="8"/>
  </w:num>
  <w:num w:numId="7" w16cid:durableId="931669694">
    <w:abstractNumId w:val="5"/>
  </w:num>
  <w:num w:numId="8" w16cid:durableId="963853787">
    <w:abstractNumId w:val="14"/>
  </w:num>
  <w:num w:numId="9" w16cid:durableId="123549603">
    <w:abstractNumId w:val="12"/>
  </w:num>
  <w:num w:numId="10" w16cid:durableId="1309941647">
    <w:abstractNumId w:val="23"/>
  </w:num>
  <w:num w:numId="11" w16cid:durableId="404760913">
    <w:abstractNumId w:val="11"/>
  </w:num>
  <w:num w:numId="12" w16cid:durableId="2018582123">
    <w:abstractNumId w:val="13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9"/>
  </w:num>
  <w:num w:numId="19" w16cid:durableId="745763488">
    <w:abstractNumId w:val="22"/>
  </w:num>
  <w:num w:numId="20" w16cid:durableId="598678085">
    <w:abstractNumId w:val="17"/>
  </w:num>
  <w:num w:numId="21" w16cid:durableId="29498272">
    <w:abstractNumId w:val="9"/>
  </w:num>
  <w:num w:numId="22" w16cid:durableId="715393389">
    <w:abstractNumId w:val="21"/>
  </w:num>
  <w:num w:numId="23" w16cid:durableId="768938155">
    <w:abstractNumId w:val="6"/>
  </w:num>
  <w:num w:numId="24" w16cid:durableId="1644240098">
    <w:abstractNumId w:val="24"/>
  </w:num>
  <w:num w:numId="25" w16cid:durableId="2027705507">
    <w:abstractNumId w:val="10"/>
  </w:num>
  <w:num w:numId="26" w16cid:durableId="12417153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C43"/>
    <w:rsid w:val="00016D3E"/>
    <w:rsid w:val="00034A9E"/>
    <w:rsid w:val="00054A06"/>
    <w:rsid w:val="00084F0C"/>
    <w:rsid w:val="00092749"/>
    <w:rsid w:val="000A03B4"/>
    <w:rsid w:val="000A7A1D"/>
    <w:rsid w:val="000B4CAB"/>
    <w:rsid w:val="00115755"/>
    <w:rsid w:val="001368B3"/>
    <w:rsid w:val="00162201"/>
    <w:rsid w:val="0016682E"/>
    <w:rsid w:val="001728A6"/>
    <w:rsid w:val="002073B6"/>
    <w:rsid w:val="00231796"/>
    <w:rsid w:val="00240B68"/>
    <w:rsid w:val="00241BD1"/>
    <w:rsid w:val="00244662"/>
    <w:rsid w:val="00256C1D"/>
    <w:rsid w:val="00261257"/>
    <w:rsid w:val="00265A6B"/>
    <w:rsid w:val="002A338B"/>
    <w:rsid w:val="002B3486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4EBF"/>
    <w:rsid w:val="00413570"/>
    <w:rsid w:val="00433D71"/>
    <w:rsid w:val="00456984"/>
    <w:rsid w:val="00463E72"/>
    <w:rsid w:val="004710E8"/>
    <w:rsid w:val="00482331"/>
    <w:rsid w:val="00490705"/>
    <w:rsid w:val="00490CAC"/>
    <w:rsid w:val="004B15F4"/>
    <w:rsid w:val="004D6840"/>
    <w:rsid w:val="004E0336"/>
    <w:rsid w:val="004E7B5B"/>
    <w:rsid w:val="00504407"/>
    <w:rsid w:val="005076E9"/>
    <w:rsid w:val="00510B94"/>
    <w:rsid w:val="005229A6"/>
    <w:rsid w:val="00532DD2"/>
    <w:rsid w:val="005539EB"/>
    <w:rsid w:val="00595227"/>
    <w:rsid w:val="005953C2"/>
    <w:rsid w:val="005C02AA"/>
    <w:rsid w:val="005D339C"/>
    <w:rsid w:val="005F155B"/>
    <w:rsid w:val="006075DE"/>
    <w:rsid w:val="00610CD7"/>
    <w:rsid w:val="00647A01"/>
    <w:rsid w:val="00662603"/>
    <w:rsid w:val="00670EAB"/>
    <w:rsid w:val="00680419"/>
    <w:rsid w:val="00697982"/>
    <w:rsid w:val="006C7350"/>
    <w:rsid w:val="006F2383"/>
    <w:rsid w:val="00713013"/>
    <w:rsid w:val="007133C8"/>
    <w:rsid w:val="00781FA7"/>
    <w:rsid w:val="007D1F1C"/>
    <w:rsid w:val="007E4341"/>
    <w:rsid w:val="00814933"/>
    <w:rsid w:val="0084324B"/>
    <w:rsid w:val="00845CE1"/>
    <w:rsid w:val="008A1D7D"/>
    <w:rsid w:val="008B2F75"/>
    <w:rsid w:val="008C5765"/>
    <w:rsid w:val="008E5BD4"/>
    <w:rsid w:val="00901347"/>
    <w:rsid w:val="00917497"/>
    <w:rsid w:val="009239D6"/>
    <w:rsid w:val="00947F77"/>
    <w:rsid w:val="00951CFD"/>
    <w:rsid w:val="00952342"/>
    <w:rsid w:val="00955355"/>
    <w:rsid w:val="00961FB5"/>
    <w:rsid w:val="00981773"/>
    <w:rsid w:val="009A2F49"/>
    <w:rsid w:val="009A73B0"/>
    <w:rsid w:val="009B2DE3"/>
    <w:rsid w:val="009F638A"/>
    <w:rsid w:val="00A06161"/>
    <w:rsid w:val="00A30C08"/>
    <w:rsid w:val="00A35C43"/>
    <w:rsid w:val="00A70E4B"/>
    <w:rsid w:val="00A738F9"/>
    <w:rsid w:val="00A76925"/>
    <w:rsid w:val="00A80490"/>
    <w:rsid w:val="00A949FC"/>
    <w:rsid w:val="00AD020D"/>
    <w:rsid w:val="00AE1CC4"/>
    <w:rsid w:val="00AE2A33"/>
    <w:rsid w:val="00B13B26"/>
    <w:rsid w:val="00B4188D"/>
    <w:rsid w:val="00B41C2C"/>
    <w:rsid w:val="00B47A68"/>
    <w:rsid w:val="00B650FA"/>
    <w:rsid w:val="00B8310C"/>
    <w:rsid w:val="00BA1F7D"/>
    <w:rsid w:val="00BA200A"/>
    <w:rsid w:val="00C24D16"/>
    <w:rsid w:val="00C25D9C"/>
    <w:rsid w:val="00C57F27"/>
    <w:rsid w:val="00C61E63"/>
    <w:rsid w:val="00C73E1E"/>
    <w:rsid w:val="00C7525A"/>
    <w:rsid w:val="00C778F0"/>
    <w:rsid w:val="00CF263E"/>
    <w:rsid w:val="00D04515"/>
    <w:rsid w:val="00D3309C"/>
    <w:rsid w:val="00D608C2"/>
    <w:rsid w:val="00D716E7"/>
    <w:rsid w:val="00DA4C27"/>
    <w:rsid w:val="00DB0671"/>
    <w:rsid w:val="00DC490D"/>
    <w:rsid w:val="00E00A21"/>
    <w:rsid w:val="00E12D81"/>
    <w:rsid w:val="00EB23AF"/>
    <w:rsid w:val="00EF2B8F"/>
    <w:rsid w:val="00EF74BA"/>
    <w:rsid w:val="00F00A2C"/>
    <w:rsid w:val="00F42E68"/>
    <w:rsid w:val="00F44C15"/>
    <w:rsid w:val="00F677E6"/>
    <w:rsid w:val="00F84BD9"/>
    <w:rsid w:val="00F9045F"/>
    <w:rsid w:val="00F9176F"/>
    <w:rsid w:val="00F97471"/>
    <w:rsid w:val="00FC6D44"/>
    <w:rsid w:val="00FD5339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E2A12"/>
  <w15:chartTrackingRefBased/>
  <w15:docId w15:val="{99DAEDFC-6779-46ED-A05C-B13F0DE25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  <w:style w:type="paragraph" w:styleId="NormalWeb">
    <w:name w:val="Normal (Web)"/>
    <w:basedOn w:val="Normal"/>
    <w:uiPriority w:val="99"/>
    <w:semiHidden/>
    <w:unhideWhenUsed/>
    <w:rsid w:val="00981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lang w:eastAsia="en-US"/>
    </w:rPr>
  </w:style>
  <w:style w:type="numbering" w:customStyle="1" w:styleId="CurrentList1">
    <w:name w:val="Current List1"/>
    <w:uiPriority w:val="99"/>
    <w:rsid w:val="00A70E4B"/>
    <w:pPr>
      <w:numPr>
        <w:numId w:val="23"/>
      </w:numPr>
    </w:pPr>
  </w:style>
  <w:style w:type="numbering" w:customStyle="1" w:styleId="CurrentList2">
    <w:name w:val="Current List2"/>
    <w:uiPriority w:val="99"/>
    <w:rsid w:val="00B41C2C"/>
    <w:pPr>
      <w:numPr>
        <w:numId w:val="24"/>
      </w:numPr>
    </w:pPr>
  </w:style>
  <w:style w:type="numbering" w:customStyle="1" w:styleId="CurrentList3">
    <w:name w:val="Current List3"/>
    <w:uiPriority w:val="99"/>
    <w:rsid w:val="00B41C2C"/>
    <w:pPr>
      <w:numPr>
        <w:numId w:val="25"/>
      </w:numPr>
    </w:pPr>
  </w:style>
  <w:style w:type="numbering" w:customStyle="1" w:styleId="CurrentList4">
    <w:name w:val="Current List4"/>
    <w:uiPriority w:val="99"/>
    <w:rsid w:val="00B41C2C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eph\AppData\Roaming\Microsoft\Templates\Basic%20profess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F507C4B3E8D495A964BF2FBE7F4C9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EC08F9-FB59-4382-B73B-572EA0B1851E}"/>
      </w:docPartPr>
      <w:docPartBody>
        <w:p w:rsidR="00AB7D02" w:rsidRDefault="00AB7D02">
          <w:pPr>
            <w:pStyle w:val="3F507C4B3E8D495A964BF2FBE7F4C905"/>
          </w:pPr>
          <w:r w:rsidRPr="00F9176F">
            <w:t>Full Name</w:t>
          </w:r>
        </w:p>
      </w:docPartBody>
    </w:docPart>
    <w:docPart>
      <w:docPartPr>
        <w:name w:val="3DAF0567861C4EE1A810C046F4E44A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1A2AF-B50D-4DB6-B16C-ED6E07E84F4A}"/>
      </w:docPartPr>
      <w:docPartBody>
        <w:p w:rsidR="00AB7D02" w:rsidRDefault="00AB7D02">
          <w:pPr>
            <w:pStyle w:val="3DAF0567861C4EE1A810C046F4E44A7C"/>
          </w:pPr>
          <w:r w:rsidRPr="002073B6">
            <w:t>yourname@example.com</w:t>
          </w:r>
        </w:p>
      </w:docPartBody>
    </w:docPart>
    <w:docPart>
      <w:docPartPr>
        <w:name w:val="20EAD689C628401E8736E0B0274FFA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9994B-98A7-440F-974B-48B682D9F641}"/>
      </w:docPartPr>
      <w:docPartBody>
        <w:p w:rsidR="00AB7D02" w:rsidRDefault="00AB7D02">
          <w:pPr>
            <w:pStyle w:val="20EAD689C628401E8736E0B0274FFA31"/>
          </w:pPr>
          <w:r w:rsidRPr="002073B6">
            <w:t>www.example.com</w:t>
          </w:r>
        </w:p>
      </w:docPartBody>
    </w:docPart>
    <w:docPart>
      <w:docPartPr>
        <w:name w:val="5B52E5301CE5424591F9573363D7E8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52CE01-8A87-4290-A6D6-879284321AA9}"/>
      </w:docPartPr>
      <w:docPartBody>
        <w:p w:rsidR="00AB7D02" w:rsidRDefault="00AB7D02">
          <w:pPr>
            <w:pStyle w:val="5B52E5301CE5424591F9573363D7E8BF"/>
          </w:pPr>
          <w:r w:rsidRPr="00F9176F">
            <w:t>College</w:t>
          </w:r>
        </w:p>
      </w:docPartBody>
    </w:docPart>
    <w:docPart>
      <w:docPartPr>
        <w:name w:val="D18AC015002343F9B4B533FCBAC30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125D2D-C842-40C4-B55A-D30FF89A575C}"/>
      </w:docPartPr>
      <w:docPartBody>
        <w:p w:rsidR="00AB7D02" w:rsidRDefault="00AB7D02">
          <w:pPr>
            <w:pStyle w:val="D18AC015002343F9B4B533FCBAC303A4"/>
          </w:pPr>
          <w:r w:rsidRPr="00F9176F">
            <w:t>location</w:t>
          </w:r>
        </w:p>
      </w:docPartBody>
    </w:docPart>
    <w:docPart>
      <w:docPartPr>
        <w:name w:val="FD60F547EE05405AADB6F15ABD0BEE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A8F0A6-9630-4836-9D71-1439408720EC}"/>
      </w:docPartPr>
      <w:docPartBody>
        <w:p w:rsidR="00AB7D02" w:rsidRDefault="00AB7D02">
          <w:pPr>
            <w:pStyle w:val="FD60F547EE05405AADB6F15ABD0BEE31"/>
          </w:pPr>
          <w:r w:rsidRPr="00F9176F">
            <w:t>Graduation year</w:t>
          </w:r>
        </w:p>
      </w:docPartBody>
    </w:docPart>
    <w:docPart>
      <w:docPartPr>
        <w:name w:val="539B29482F5B4A97B82098A10DDCF4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094B02-9755-4E88-83B0-9DE0D495B74D}"/>
      </w:docPartPr>
      <w:docPartBody>
        <w:p w:rsidR="00AB7D02" w:rsidRDefault="00AB7D02">
          <w:pPr>
            <w:pStyle w:val="539B29482F5B4A97B82098A10DDCF451"/>
          </w:pPr>
          <w:r w:rsidRPr="000B4CAB">
            <w:t>Bachelor of Arts, Degree, GPA</w:t>
          </w:r>
        </w:p>
      </w:docPartBody>
    </w:docPart>
    <w:docPart>
      <w:docPartPr>
        <w:name w:val="67CCE82B65F2410B9111C90B1B0584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AF815F-CD28-4D8E-AD45-E38228408C03}"/>
      </w:docPartPr>
      <w:docPartBody>
        <w:p w:rsidR="00AB7D02" w:rsidRDefault="00AB7D02">
          <w:pPr>
            <w:pStyle w:val="67CCE82B65F2410B9111C90B1B05844F"/>
          </w:pPr>
          <w:r>
            <w:t>Month Year</w:t>
          </w:r>
        </w:p>
      </w:docPartBody>
    </w:docPart>
    <w:docPart>
      <w:docPartPr>
        <w:name w:val="C67D023073384FC38951FD7CD6B69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17A94E-3FD8-4EFA-AFFA-EBB90A555C9C}"/>
      </w:docPartPr>
      <w:docPartBody>
        <w:p w:rsidR="00AB7D02" w:rsidRDefault="00AB7D02">
          <w:pPr>
            <w:pStyle w:val="C67D023073384FC38951FD7CD6B69320"/>
          </w:pPr>
          <w:r w:rsidRPr="00F9176F">
            <w:t>Role</w:t>
          </w:r>
        </w:p>
      </w:docPartBody>
    </w:docPart>
    <w:docPart>
      <w:docPartPr>
        <w:name w:val="EF2153E9B06A49D9A3DB91F19ADA4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BA0AA-6539-4369-B622-5B182CF26DF3}"/>
      </w:docPartPr>
      <w:docPartBody>
        <w:p w:rsidR="00AB7D02" w:rsidRDefault="00AB7D02">
          <w:pPr>
            <w:pStyle w:val="EF2153E9B06A49D9A3DB91F19ADA4648"/>
          </w:pPr>
          <w:r>
            <w:t>Month Year</w:t>
          </w:r>
        </w:p>
      </w:docPartBody>
    </w:docPart>
    <w:docPart>
      <w:docPartPr>
        <w:name w:val="FE0F7972DF4E4AA9876D4C7A25A7FC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DDD733-01E7-438B-AB0B-8B7D7C463528}"/>
      </w:docPartPr>
      <w:docPartBody>
        <w:p w:rsidR="00AB7D02" w:rsidRDefault="00AB7D02">
          <w:pPr>
            <w:pStyle w:val="FE0F7972DF4E4AA9876D4C7A25A7FCE5"/>
          </w:pPr>
          <w:r w:rsidRPr="00F9176F">
            <w:t>Role</w:t>
          </w:r>
        </w:p>
      </w:docPartBody>
    </w:docPart>
    <w:docPart>
      <w:docPartPr>
        <w:name w:val="47F550A0BB834AE1B619C01A02815F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A7C5B-45A3-4999-B384-B996FFC3FF9A}"/>
      </w:docPartPr>
      <w:docPartBody>
        <w:p w:rsidR="00AB7D02" w:rsidRDefault="00AB7D02">
          <w:pPr>
            <w:pStyle w:val="47F550A0BB834AE1B619C01A02815F35"/>
          </w:pPr>
          <w:r w:rsidRPr="00316C32">
            <w:t>Describe what you did and what your impact was</w:t>
          </w:r>
        </w:p>
      </w:docPartBody>
    </w:docPart>
    <w:docPart>
      <w:docPartPr>
        <w:name w:val="690BD9BD9B6F4E2E87334EE2EA3A13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7E093-80D8-40A7-8CCD-F8BDB0E63DC7}"/>
      </w:docPartPr>
      <w:docPartBody>
        <w:p w:rsidR="00AB7D02" w:rsidRDefault="00AB7D02">
          <w:pPr>
            <w:pStyle w:val="690BD9BD9B6F4E2E87334EE2EA3A13F7"/>
          </w:pPr>
          <w:r w:rsidRPr="00F9176F">
            <w:t>Role</w:t>
          </w:r>
        </w:p>
      </w:docPartBody>
    </w:docPart>
    <w:docPart>
      <w:docPartPr>
        <w:name w:val="AC0FA4AFE06F4334AE039AC5C9084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329EAE-78DD-47EB-B016-0AB9985A32E4}"/>
      </w:docPartPr>
      <w:docPartBody>
        <w:p w:rsidR="00AB7D02" w:rsidRDefault="00AB7D02">
          <w:pPr>
            <w:pStyle w:val="AC0FA4AFE06F4334AE039AC5C9084745"/>
          </w:pPr>
          <w:r w:rsidRPr="00316C32">
            <w:t>Describe what you did and what your impact was</w:t>
          </w:r>
        </w:p>
      </w:docPartBody>
    </w:docPart>
    <w:docPart>
      <w:docPartPr>
        <w:name w:val="7BDD8CE61470432C9CBA8B438CFB61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F42080-844E-4A62-AC3A-60A2C95C2A80}"/>
      </w:docPartPr>
      <w:docPartBody>
        <w:p w:rsidR="00AB7D02" w:rsidRDefault="00AB7D02">
          <w:pPr>
            <w:pStyle w:val="7BDD8CE61470432C9CBA8B438CFB610F"/>
          </w:pPr>
          <w:r>
            <w:t>Skills</w:t>
          </w:r>
        </w:p>
      </w:docPartBody>
    </w:docPart>
    <w:docPart>
      <w:docPartPr>
        <w:name w:val="47C5EF73D36A4E0381E8C0045CE13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D27F6-FCBD-4F7C-BD1F-72A42DC841E6}"/>
      </w:docPartPr>
      <w:docPartBody>
        <w:p w:rsidR="00AB7D02" w:rsidRDefault="00AB7D02" w:rsidP="00AB7D02">
          <w:pPr>
            <w:pStyle w:val="47C5EF73D36A4E0381E8C0045CE13605"/>
          </w:pPr>
          <w:r w:rsidRPr="00F9176F">
            <w:t>College</w:t>
          </w:r>
        </w:p>
      </w:docPartBody>
    </w:docPart>
    <w:docPart>
      <w:docPartPr>
        <w:name w:val="9AE2556E173D4CA7AECFDE2DA8C942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6526D-CB09-4F02-A9C0-EC4619197345}"/>
      </w:docPartPr>
      <w:docPartBody>
        <w:p w:rsidR="00AB7D02" w:rsidRDefault="00AB7D02" w:rsidP="00AB7D02">
          <w:pPr>
            <w:pStyle w:val="9AE2556E173D4CA7AECFDE2DA8C9420C"/>
          </w:pPr>
          <w:r w:rsidRPr="00F9176F">
            <w:t>location</w:t>
          </w:r>
        </w:p>
      </w:docPartBody>
    </w:docPart>
    <w:docPart>
      <w:docPartPr>
        <w:name w:val="73CB15A0FC694CFC91E4533F31CFE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64E41E-9511-48D9-99D4-B17A4E068154}"/>
      </w:docPartPr>
      <w:docPartBody>
        <w:p w:rsidR="00AB7D02" w:rsidRDefault="00AB7D02" w:rsidP="00AB7D02">
          <w:pPr>
            <w:pStyle w:val="73CB15A0FC694CFC91E4533F31CFEE02"/>
          </w:pPr>
          <w:r w:rsidRPr="00F9176F">
            <w:t>Graduation year</w:t>
          </w:r>
        </w:p>
      </w:docPartBody>
    </w:docPart>
    <w:docPart>
      <w:docPartPr>
        <w:name w:val="9234F42F6EDF417F807C1A274FF9E8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31043D-11DC-4421-9ED3-717B5DA321D5}"/>
      </w:docPartPr>
      <w:docPartBody>
        <w:p w:rsidR="00AB7D02" w:rsidRDefault="00AB7D02" w:rsidP="00AB7D02">
          <w:pPr>
            <w:pStyle w:val="9234F42F6EDF417F807C1A274FF9E8DA"/>
          </w:pPr>
          <w:r w:rsidRPr="000B4CAB">
            <w:t>Bachelor of Arts, Degree, GPA</w:t>
          </w:r>
        </w:p>
      </w:docPartBody>
    </w:docPart>
    <w:docPart>
      <w:docPartPr>
        <w:name w:val="403EC506C31A4910AEA2FAE6F4C63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AA033-6132-434E-BE27-4DCE2C2F0E42}"/>
      </w:docPartPr>
      <w:docPartBody>
        <w:p w:rsidR="00AB7D02" w:rsidRDefault="00AB7D02" w:rsidP="00AB7D02">
          <w:pPr>
            <w:pStyle w:val="403EC506C31A4910AEA2FAE6F4C63DCD"/>
          </w:pPr>
          <w:r>
            <w:t>Company</w:t>
          </w:r>
        </w:p>
      </w:docPartBody>
    </w:docPart>
    <w:docPart>
      <w:docPartPr>
        <w:name w:val="E98252DABEEA4F39B8C11AE4DFFE08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FCE01-E24E-4148-B88F-D3A91533716C}"/>
      </w:docPartPr>
      <w:docPartBody>
        <w:p w:rsidR="00AB7D02" w:rsidRDefault="00AB7D02" w:rsidP="00AB7D02">
          <w:pPr>
            <w:pStyle w:val="E98252DABEEA4F39B8C11AE4DFFE0825"/>
          </w:pPr>
          <w:r w:rsidRPr="00F9176F">
            <w:t>location</w:t>
          </w:r>
        </w:p>
      </w:docPartBody>
    </w:docPart>
    <w:docPart>
      <w:docPartPr>
        <w:name w:val="5279E3703EF44D1F8C3EB9BA562587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1365E-3D1D-4F4E-8B29-510108FA8B69}"/>
      </w:docPartPr>
      <w:docPartBody>
        <w:p w:rsidR="00AB7D02" w:rsidRDefault="00AB7D02" w:rsidP="00AB7D02">
          <w:pPr>
            <w:pStyle w:val="5279E3703EF44D1F8C3EB9BA56258749"/>
          </w:pPr>
          <w:r>
            <w:t>Month Year</w:t>
          </w:r>
        </w:p>
      </w:docPartBody>
    </w:docPart>
    <w:docPart>
      <w:docPartPr>
        <w:name w:val="594CB7195A9B6A4594B6EAB58E8774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E630CC-D380-8C44-AF4B-5CDF9951D837}"/>
      </w:docPartPr>
      <w:docPartBody>
        <w:p w:rsidR="00E33C22" w:rsidRDefault="00774702" w:rsidP="00774702">
          <w:pPr>
            <w:pStyle w:val="594CB7195A9B6A4594B6EAB58E877484"/>
          </w:pPr>
          <w:r>
            <w:t>Company</w:t>
          </w:r>
        </w:p>
      </w:docPartBody>
    </w:docPart>
    <w:docPart>
      <w:docPartPr>
        <w:name w:val="ECAF24E628A0094C8BB00F739343F2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8F2D0-EAC6-0846-93B3-C16410ECF910}"/>
      </w:docPartPr>
      <w:docPartBody>
        <w:p w:rsidR="00E33C22" w:rsidRDefault="00774702" w:rsidP="00774702">
          <w:pPr>
            <w:pStyle w:val="ECAF24E628A0094C8BB00F739343F2F2"/>
          </w:pPr>
          <w:r w:rsidRPr="00F9176F">
            <w:t>location</w:t>
          </w:r>
        </w:p>
      </w:docPartBody>
    </w:docPart>
    <w:docPart>
      <w:docPartPr>
        <w:name w:val="2792ECF9F2B79546B8797767D03F9A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D580AF-33A4-4442-B3A8-57228DE631E6}"/>
      </w:docPartPr>
      <w:docPartBody>
        <w:p w:rsidR="00E33C22" w:rsidRDefault="00774702" w:rsidP="00774702">
          <w:pPr>
            <w:pStyle w:val="2792ECF9F2B79546B8797767D03F9A1B"/>
          </w:pPr>
          <w:r>
            <w:t>Month Year</w:t>
          </w:r>
        </w:p>
      </w:docPartBody>
    </w:docPart>
    <w:docPart>
      <w:docPartPr>
        <w:name w:val="3C0D38C6426BB0499E9808CDDC396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67959-ECA4-F241-BD87-9D8B24C9043B}"/>
      </w:docPartPr>
      <w:docPartBody>
        <w:p w:rsidR="00E33C22" w:rsidRDefault="00774702" w:rsidP="00774702">
          <w:pPr>
            <w:pStyle w:val="3C0D38C6426BB0499E9808CDDC396C76"/>
          </w:pPr>
          <w:r w:rsidRPr="00F9176F">
            <w:t>Role</w:t>
          </w:r>
        </w:p>
      </w:docPartBody>
    </w:docPart>
    <w:docPart>
      <w:docPartPr>
        <w:name w:val="D235E46FA2D5374DA56806CB7D624D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362E4-F79B-DC40-B124-6904FA68FDFD}"/>
      </w:docPartPr>
      <w:docPartBody>
        <w:p w:rsidR="00E33C22" w:rsidRDefault="00774702" w:rsidP="00774702">
          <w:pPr>
            <w:pStyle w:val="D235E46FA2D5374DA56806CB7D624DA1"/>
          </w:pPr>
          <w:r>
            <w:t>Month Year</w:t>
          </w:r>
        </w:p>
      </w:docPartBody>
    </w:docPart>
    <w:docPart>
      <w:docPartPr>
        <w:name w:val="235A4FEAA8AEDF45A5904F9BCECF18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6CAB45-89C3-1C47-A088-DF26DFD949F3}"/>
      </w:docPartPr>
      <w:docPartBody>
        <w:p w:rsidR="0012105F" w:rsidRDefault="00BD47B3" w:rsidP="00BD47B3">
          <w:pPr>
            <w:pStyle w:val="235A4FEAA8AEDF45A5904F9BCECF1864"/>
          </w:pPr>
          <w:r w:rsidRPr="00F9176F">
            <w:t>Role</w:t>
          </w:r>
        </w:p>
      </w:docPartBody>
    </w:docPart>
    <w:docPart>
      <w:docPartPr>
        <w:name w:val="DB7DF72343F8EC4D915A043D63CCC9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4446FD-C108-9846-BAC2-A5AF2E83EC03}"/>
      </w:docPartPr>
      <w:docPartBody>
        <w:p w:rsidR="0012105F" w:rsidRDefault="00BD47B3" w:rsidP="00BD47B3">
          <w:pPr>
            <w:pStyle w:val="DB7DF72343F8EC4D915A043D63CCC909"/>
          </w:pPr>
          <w:r>
            <w:t>Company</w:t>
          </w:r>
        </w:p>
      </w:docPartBody>
    </w:docPart>
    <w:docPart>
      <w:docPartPr>
        <w:name w:val="9E32D0D04F6219498B69D1F5F9518C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92C803-587F-844E-88CB-6F2F16742BDE}"/>
      </w:docPartPr>
      <w:docPartBody>
        <w:p w:rsidR="0012105F" w:rsidRDefault="00BD47B3" w:rsidP="00BD47B3">
          <w:pPr>
            <w:pStyle w:val="9E32D0D04F6219498B69D1F5F9518CC0"/>
          </w:pPr>
          <w:r w:rsidRPr="00F9176F">
            <w:t>location</w:t>
          </w:r>
        </w:p>
      </w:docPartBody>
    </w:docPart>
    <w:docPart>
      <w:docPartPr>
        <w:name w:val="5B1D41213A5F4447890562D508ADA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EF4785-A08A-484C-BB41-E891815B9B7F}"/>
      </w:docPartPr>
      <w:docPartBody>
        <w:p w:rsidR="0012105F" w:rsidRDefault="00BD47B3" w:rsidP="00BD47B3">
          <w:pPr>
            <w:pStyle w:val="5B1D41213A5F4447890562D508ADA2BD"/>
          </w:pPr>
          <w:r w:rsidRPr="00F9176F">
            <w:t>Role</w:t>
          </w:r>
        </w:p>
      </w:docPartBody>
    </w:docPart>
    <w:docPart>
      <w:docPartPr>
        <w:name w:val="146BEF191A3C8441A1CD343F9A2532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96F3A-F26C-6349-8F4F-B6A1B52BE5B3}"/>
      </w:docPartPr>
      <w:docPartBody>
        <w:p w:rsidR="0012105F" w:rsidRDefault="00BD47B3" w:rsidP="00BD47B3">
          <w:pPr>
            <w:pStyle w:val="146BEF191A3C8441A1CD343F9A2532A3"/>
          </w:pPr>
          <w:r w:rsidRPr="00F9176F">
            <w:t>Role</w:t>
          </w:r>
        </w:p>
      </w:docPartBody>
    </w:docPart>
    <w:docPart>
      <w:docPartPr>
        <w:name w:val="14C8B5A2B194114892B01F2CC565E0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DCE9FD-1602-7C49-8E42-300CF03AF0D0}"/>
      </w:docPartPr>
      <w:docPartBody>
        <w:p w:rsidR="0012105F" w:rsidRDefault="00BD47B3" w:rsidP="00BD47B3">
          <w:pPr>
            <w:pStyle w:val="14C8B5A2B194114892B01F2CC565E068"/>
          </w:pPr>
          <w:r>
            <w:t>Skills</w:t>
          </w:r>
        </w:p>
      </w:docPartBody>
    </w:docPart>
    <w:docPart>
      <w:docPartPr>
        <w:name w:val="8524A2F3CE6FB84EBB8F9EF7B992C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4EB53E-E2F1-BA44-8645-3D1F8207659F}"/>
      </w:docPartPr>
      <w:docPartBody>
        <w:p w:rsidR="0012105F" w:rsidRDefault="00BD47B3" w:rsidP="00BD47B3">
          <w:pPr>
            <w:pStyle w:val="8524A2F3CE6FB84EBB8F9EF7B992CBCA"/>
          </w:pPr>
          <w:r>
            <w:t>Month Year</w:t>
          </w:r>
        </w:p>
      </w:docPartBody>
    </w:docPart>
    <w:docPart>
      <w:docPartPr>
        <w:name w:val="4AAB1C9479B3A3438841D9FD65E27B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8F110-3145-9845-894F-B59D624B0397}"/>
      </w:docPartPr>
      <w:docPartBody>
        <w:p w:rsidR="0012105F" w:rsidRDefault="00BD47B3" w:rsidP="00BD47B3">
          <w:pPr>
            <w:pStyle w:val="4AAB1C9479B3A3438841D9FD65E27B09"/>
          </w:pPr>
          <w:r>
            <w:t>Month Year</w:t>
          </w:r>
        </w:p>
      </w:docPartBody>
    </w:docPart>
    <w:docPart>
      <w:docPartPr>
        <w:name w:val="E92CB2E480FC8B4F921EFE842C5F9C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27713D-BC42-5E4C-ACD3-14F8CDAC2B3F}"/>
      </w:docPartPr>
      <w:docPartBody>
        <w:p w:rsidR="0012105F" w:rsidRDefault="00BD47B3" w:rsidP="00BD47B3">
          <w:pPr>
            <w:pStyle w:val="E92CB2E480FC8B4F921EFE842C5F9CA8"/>
          </w:pPr>
          <w:r>
            <w:t>Month Year</w:t>
          </w:r>
        </w:p>
      </w:docPartBody>
    </w:docPart>
    <w:docPart>
      <w:docPartPr>
        <w:name w:val="FEA95D9D3093AB4CA693140DF6EC53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AEBB2-458B-CD4C-A147-AA2B41EBFBA2}"/>
      </w:docPartPr>
      <w:docPartBody>
        <w:p w:rsidR="0012105F" w:rsidRDefault="00BD47B3" w:rsidP="00BD47B3">
          <w:pPr>
            <w:pStyle w:val="FEA95D9D3093AB4CA693140DF6EC537F"/>
          </w:pPr>
          <w:r>
            <w:t>Month Year</w:t>
          </w:r>
        </w:p>
      </w:docPartBody>
    </w:docPart>
    <w:docPart>
      <w:docPartPr>
        <w:name w:val="4D56A5D53B699443B2D48538A74A29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AB366-67D3-5F4B-A26D-D335FA40197B}"/>
      </w:docPartPr>
      <w:docPartBody>
        <w:p w:rsidR="0012105F" w:rsidRDefault="00BD47B3" w:rsidP="00BD47B3">
          <w:pPr>
            <w:pStyle w:val="4D56A5D53B699443B2D48538A74A298D"/>
          </w:pPr>
          <w:r w:rsidRPr="00316C32">
            <w:t>Education</w:t>
          </w:r>
        </w:p>
      </w:docPartBody>
    </w:docPart>
    <w:docPart>
      <w:docPartPr>
        <w:name w:val="88416F9EA703AE49B8F9751A29D1A0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828DF9-7F74-1D4C-8A77-0CD32142BD76}"/>
      </w:docPartPr>
      <w:docPartBody>
        <w:p w:rsidR="0012105F" w:rsidRDefault="00BD47B3" w:rsidP="00BD47B3">
          <w:pPr>
            <w:pStyle w:val="88416F9EA703AE49B8F9751A29D1A03B"/>
          </w:pPr>
          <w:r w:rsidRPr="00F9176F">
            <w:t>Professional experience</w:t>
          </w:r>
        </w:p>
      </w:docPartBody>
    </w:docPart>
    <w:docPart>
      <w:docPartPr>
        <w:name w:val="B86CBC88B6D5A641A4C1CFB9678775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6C654-9A3E-044C-B722-CB0D78F8091F}"/>
      </w:docPartPr>
      <w:docPartBody>
        <w:p w:rsidR="00AF6784" w:rsidRDefault="004A482E" w:rsidP="004A482E">
          <w:pPr>
            <w:pStyle w:val="B86CBC88B6D5A641A4C1CFB9678775C1"/>
          </w:pPr>
          <w:r>
            <w:t>Company</w:t>
          </w:r>
        </w:p>
      </w:docPartBody>
    </w:docPart>
    <w:docPart>
      <w:docPartPr>
        <w:name w:val="A5ADF3095EE38740A860978E508437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206777-45D9-0041-8B1C-21D0FAC6119C}"/>
      </w:docPartPr>
      <w:docPartBody>
        <w:p w:rsidR="00AF6784" w:rsidRDefault="004A482E" w:rsidP="004A482E">
          <w:pPr>
            <w:pStyle w:val="A5ADF3095EE38740A860978E5084371C"/>
          </w:pPr>
          <w:r w:rsidRPr="00F9176F">
            <w:t>location</w:t>
          </w:r>
        </w:p>
      </w:docPartBody>
    </w:docPart>
    <w:docPart>
      <w:docPartPr>
        <w:name w:val="DA56E22FDE8B94418D7D7D13FBFEC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F3E74-45A7-1845-8962-A2C3B3A4CB01}"/>
      </w:docPartPr>
      <w:docPartBody>
        <w:p w:rsidR="00AF6784" w:rsidRDefault="004A482E" w:rsidP="004A482E">
          <w:pPr>
            <w:pStyle w:val="DA56E22FDE8B94418D7D7D13FBFECD66"/>
          </w:pPr>
          <w:r>
            <w:t>Month Year</w:t>
          </w:r>
        </w:p>
      </w:docPartBody>
    </w:docPart>
    <w:docPart>
      <w:docPartPr>
        <w:name w:val="70CD18B4B874734FAF4E45DFD39BD4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71B57E-9C18-084A-AB8D-C0DD28DDB114}"/>
      </w:docPartPr>
      <w:docPartBody>
        <w:p w:rsidR="00AF6784" w:rsidRDefault="004A482E" w:rsidP="004A482E">
          <w:pPr>
            <w:pStyle w:val="70CD18B4B874734FAF4E45DFD39BD4B2"/>
          </w:pPr>
          <w:r>
            <w:t>Month Year</w:t>
          </w:r>
        </w:p>
      </w:docPartBody>
    </w:docPart>
    <w:docPart>
      <w:docPartPr>
        <w:name w:val="2A9AA85738B9874C9D214416EE65C7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E62DA6-11CA-7044-BF06-4C80EF3BF710}"/>
      </w:docPartPr>
      <w:docPartBody>
        <w:p w:rsidR="00AF6784" w:rsidRDefault="004A482E" w:rsidP="004A482E">
          <w:pPr>
            <w:pStyle w:val="2A9AA85738B9874C9D214416EE65C7A9"/>
          </w:pPr>
          <w:r w:rsidRPr="00F9176F">
            <w:t>Role</w:t>
          </w:r>
        </w:p>
      </w:docPartBody>
    </w:docPart>
    <w:docPart>
      <w:docPartPr>
        <w:name w:val="5A1199CDDAB7C94989A9AC78545BA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3E379-576D-BF4E-B2E0-32D6670AFD43}"/>
      </w:docPartPr>
      <w:docPartBody>
        <w:p w:rsidR="00AF6784" w:rsidRDefault="004A482E" w:rsidP="004A482E">
          <w:pPr>
            <w:pStyle w:val="5A1199CDDAB7C94989A9AC78545BA564"/>
          </w:pPr>
          <w:r w:rsidRPr="00F9176F">
            <w:t>Role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44546A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44546A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44546A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44546A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44546A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D02"/>
    <w:rsid w:val="00101BFF"/>
    <w:rsid w:val="0012105F"/>
    <w:rsid w:val="00241BD1"/>
    <w:rsid w:val="003E2314"/>
    <w:rsid w:val="00456984"/>
    <w:rsid w:val="004710E8"/>
    <w:rsid w:val="00490CAC"/>
    <w:rsid w:val="004A482E"/>
    <w:rsid w:val="00617998"/>
    <w:rsid w:val="006D0F1A"/>
    <w:rsid w:val="00713013"/>
    <w:rsid w:val="00774702"/>
    <w:rsid w:val="00A6528C"/>
    <w:rsid w:val="00AB7D02"/>
    <w:rsid w:val="00AF6784"/>
    <w:rsid w:val="00B772E0"/>
    <w:rsid w:val="00BA2002"/>
    <w:rsid w:val="00BD47B3"/>
    <w:rsid w:val="00BF07F8"/>
    <w:rsid w:val="00D029F1"/>
    <w:rsid w:val="00DE1B9E"/>
    <w:rsid w:val="00E21161"/>
    <w:rsid w:val="00E33C22"/>
    <w:rsid w:val="00EA3CE5"/>
    <w:rsid w:val="00F35773"/>
    <w:rsid w:val="00F86248"/>
    <w:rsid w:val="00FC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507C4B3E8D495A964BF2FBE7F4C905">
    <w:name w:val="3F507C4B3E8D495A964BF2FBE7F4C905"/>
  </w:style>
  <w:style w:type="paragraph" w:customStyle="1" w:styleId="3DAF0567861C4EE1A810C046F4E44A7C">
    <w:name w:val="3DAF0567861C4EE1A810C046F4E44A7C"/>
  </w:style>
  <w:style w:type="paragraph" w:customStyle="1" w:styleId="20EAD689C628401E8736E0B0274FFA31">
    <w:name w:val="20EAD689C628401E8736E0B0274FFA31"/>
  </w:style>
  <w:style w:type="paragraph" w:customStyle="1" w:styleId="5B52E5301CE5424591F9573363D7E8BF">
    <w:name w:val="5B52E5301CE5424591F9573363D7E8BF"/>
  </w:style>
  <w:style w:type="paragraph" w:customStyle="1" w:styleId="D18AC015002343F9B4B533FCBAC303A4">
    <w:name w:val="D18AC015002343F9B4B533FCBAC303A4"/>
  </w:style>
  <w:style w:type="paragraph" w:customStyle="1" w:styleId="FD60F547EE05405AADB6F15ABD0BEE31">
    <w:name w:val="FD60F547EE05405AADB6F15ABD0BEE31"/>
  </w:style>
  <w:style w:type="paragraph" w:customStyle="1" w:styleId="539B29482F5B4A97B82098A10DDCF451">
    <w:name w:val="539B29482F5B4A97B82098A10DDCF451"/>
  </w:style>
  <w:style w:type="paragraph" w:customStyle="1" w:styleId="67CCE82B65F2410B9111C90B1B05844F">
    <w:name w:val="67CCE82B65F2410B9111C90B1B05844F"/>
  </w:style>
  <w:style w:type="paragraph" w:customStyle="1" w:styleId="C67D023073384FC38951FD7CD6B69320">
    <w:name w:val="C67D023073384FC38951FD7CD6B69320"/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  <w:rPr>
      <w:rFonts w:ascii="Franklin Gothic Book" w:hAnsi="Franklin Gothic Book"/>
      <w:color w:val="000000" w:themeColor="text1"/>
      <w:kern w:val="0"/>
      <w:sz w:val="20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pPr>
      <w:numPr>
        <w:ilvl w:val="1"/>
        <w:numId w:val="1"/>
      </w:numPr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pPr>
      <w:numPr>
        <w:ilvl w:val="2"/>
        <w:numId w:val="1"/>
      </w:numPr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pPr>
      <w:numPr>
        <w:ilvl w:val="3"/>
        <w:numId w:val="1"/>
      </w:numPr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pPr>
      <w:numPr>
        <w:ilvl w:val="4"/>
        <w:numId w:val="1"/>
      </w:numPr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EF2153E9B06A49D9A3DB91F19ADA4648">
    <w:name w:val="EF2153E9B06A49D9A3DB91F19ADA4648"/>
  </w:style>
  <w:style w:type="paragraph" w:customStyle="1" w:styleId="FE0F7972DF4E4AA9876D4C7A25A7FCE5">
    <w:name w:val="FE0F7972DF4E4AA9876D4C7A25A7FCE5"/>
  </w:style>
  <w:style w:type="paragraph" w:customStyle="1" w:styleId="47F550A0BB834AE1B619C01A02815F35">
    <w:name w:val="47F550A0BB834AE1B619C01A02815F35"/>
  </w:style>
  <w:style w:type="paragraph" w:customStyle="1" w:styleId="690BD9BD9B6F4E2E87334EE2EA3A13F7">
    <w:name w:val="690BD9BD9B6F4E2E87334EE2EA3A13F7"/>
  </w:style>
  <w:style w:type="paragraph" w:customStyle="1" w:styleId="AC0FA4AFE06F4334AE039AC5C9084745">
    <w:name w:val="AC0FA4AFE06F4334AE039AC5C9084745"/>
  </w:style>
  <w:style w:type="paragraph" w:customStyle="1" w:styleId="7BDD8CE61470432C9CBA8B438CFB610F">
    <w:name w:val="7BDD8CE61470432C9CBA8B438CFB610F"/>
  </w:style>
  <w:style w:type="paragraph" w:customStyle="1" w:styleId="47C5EF73D36A4E0381E8C0045CE13605">
    <w:name w:val="47C5EF73D36A4E0381E8C0045CE13605"/>
    <w:rsid w:val="00AB7D02"/>
  </w:style>
  <w:style w:type="paragraph" w:customStyle="1" w:styleId="9AE2556E173D4CA7AECFDE2DA8C9420C">
    <w:name w:val="9AE2556E173D4CA7AECFDE2DA8C9420C"/>
    <w:rsid w:val="00AB7D02"/>
  </w:style>
  <w:style w:type="paragraph" w:customStyle="1" w:styleId="73CB15A0FC694CFC91E4533F31CFEE02">
    <w:name w:val="73CB15A0FC694CFC91E4533F31CFEE02"/>
    <w:rsid w:val="00AB7D02"/>
  </w:style>
  <w:style w:type="paragraph" w:customStyle="1" w:styleId="9234F42F6EDF417F807C1A274FF9E8DA">
    <w:name w:val="9234F42F6EDF417F807C1A274FF9E8DA"/>
    <w:rsid w:val="00AB7D02"/>
  </w:style>
  <w:style w:type="paragraph" w:customStyle="1" w:styleId="403EC506C31A4910AEA2FAE6F4C63DCD">
    <w:name w:val="403EC506C31A4910AEA2FAE6F4C63DCD"/>
    <w:rsid w:val="00AB7D02"/>
  </w:style>
  <w:style w:type="paragraph" w:customStyle="1" w:styleId="E98252DABEEA4F39B8C11AE4DFFE0825">
    <w:name w:val="E98252DABEEA4F39B8C11AE4DFFE0825"/>
    <w:rsid w:val="00AB7D02"/>
  </w:style>
  <w:style w:type="paragraph" w:customStyle="1" w:styleId="5279E3703EF44D1F8C3EB9BA56258749">
    <w:name w:val="5279E3703EF44D1F8C3EB9BA56258749"/>
    <w:rsid w:val="00AB7D02"/>
  </w:style>
  <w:style w:type="paragraph" w:customStyle="1" w:styleId="594CB7195A9B6A4594B6EAB58E877484">
    <w:name w:val="594CB7195A9B6A4594B6EAB58E877484"/>
    <w:rsid w:val="00774702"/>
    <w:pPr>
      <w:spacing w:after="0" w:line="240" w:lineRule="auto"/>
    </w:pPr>
  </w:style>
  <w:style w:type="paragraph" w:customStyle="1" w:styleId="ECAF24E628A0094C8BB00F739343F2F2">
    <w:name w:val="ECAF24E628A0094C8BB00F739343F2F2"/>
    <w:rsid w:val="00774702"/>
    <w:pPr>
      <w:spacing w:after="0" w:line="240" w:lineRule="auto"/>
    </w:pPr>
  </w:style>
  <w:style w:type="paragraph" w:customStyle="1" w:styleId="2792ECF9F2B79546B8797767D03F9A1B">
    <w:name w:val="2792ECF9F2B79546B8797767D03F9A1B"/>
    <w:rsid w:val="00774702"/>
    <w:pPr>
      <w:spacing w:after="0" w:line="240" w:lineRule="auto"/>
    </w:pPr>
  </w:style>
  <w:style w:type="paragraph" w:customStyle="1" w:styleId="3C0D38C6426BB0499E9808CDDC396C76">
    <w:name w:val="3C0D38C6426BB0499E9808CDDC396C76"/>
    <w:rsid w:val="00774702"/>
    <w:pPr>
      <w:spacing w:after="0" w:line="240" w:lineRule="auto"/>
    </w:pPr>
  </w:style>
  <w:style w:type="paragraph" w:customStyle="1" w:styleId="D235E46FA2D5374DA56806CB7D624DA1">
    <w:name w:val="D235E46FA2D5374DA56806CB7D624DA1"/>
    <w:rsid w:val="00774702"/>
    <w:pPr>
      <w:spacing w:after="0" w:line="240" w:lineRule="auto"/>
    </w:pPr>
  </w:style>
  <w:style w:type="paragraph" w:customStyle="1" w:styleId="235A4FEAA8AEDF45A5904F9BCECF1864">
    <w:name w:val="235A4FEAA8AEDF45A5904F9BCECF1864"/>
    <w:rsid w:val="00BD47B3"/>
    <w:pPr>
      <w:spacing w:after="0" w:line="240" w:lineRule="auto"/>
    </w:pPr>
  </w:style>
  <w:style w:type="paragraph" w:customStyle="1" w:styleId="DB7DF72343F8EC4D915A043D63CCC909">
    <w:name w:val="DB7DF72343F8EC4D915A043D63CCC909"/>
    <w:rsid w:val="00BD47B3"/>
    <w:pPr>
      <w:spacing w:after="0" w:line="240" w:lineRule="auto"/>
    </w:pPr>
  </w:style>
  <w:style w:type="paragraph" w:customStyle="1" w:styleId="9E32D0D04F6219498B69D1F5F9518CC0">
    <w:name w:val="9E32D0D04F6219498B69D1F5F9518CC0"/>
    <w:rsid w:val="00BD47B3"/>
    <w:pPr>
      <w:spacing w:after="0" w:line="240" w:lineRule="auto"/>
    </w:pPr>
  </w:style>
  <w:style w:type="paragraph" w:customStyle="1" w:styleId="5B1D41213A5F4447890562D508ADA2BD">
    <w:name w:val="5B1D41213A5F4447890562D508ADA2BD"/>
    <w:rsid w:val="00BD47B3"/>
    <w:pPr>
      <w:spacing w:after="0" w:line="240" w:lineRule="auto"/>
    </w:pPr>
  </w:style>
  <w:style w:type="paragraph" w:customStyle="1" w:styleId="146BEF191A3C8441A1CD343F9A2532A3">
    <w:name w:val="146BEF191A3C8441A1CD343F9A2532A3"/>
    <w:rsid w:val="00BD47B3"/>
    <w:pPr>
      <w:spacing w:after="0" w:line="240" w:lineRule="auto"/>
    </w:pPr>
  </w:style>
  <w:style w:type="paragraph" w:customStyle="1" w:styleId="14C8B5A2B194114892B01F2CC565E068">
    <w:name w:val="14C8B5A2B194114892B01F2CC565E068"/>
    <w:rsid w:val="00BD47B3"/>
    <w:pPr>
      <w:spacing w:after="0" w:line="240" w:lineRule="auto"/>
    </w:pPr>
  </w:style>
  <w:style w:type="paragraph" w:customStyle="1" w:styleId="8524A2F3CE6FB84EBB8F9EF7B992CBCA">
    <w:name w:val="8524A2F3CE6FB84EBB8F9EF7B992CBCA"/>
    <w:rsid w:val="00BD47B3"/>
    <w:pPr>
      <w:spacing w:after="0" w:line="240" w:lineRule="auto"/>
    </w:pPr>
  </w:style>
  <w:style w:type="paragraph" w:customStyle="1" w:styleId="4AAB1C9479B3A3438841D9FD65E27B09">
    <w:name w:val="4AAB1C9479B3A3438841D9FD65E27B09"/>
    <w:rsid w:val="00BD47B3"/>
    <w:pPr>
      <w:spacing w:after="0" w:line="240" w:lineRule="auto"/>
    </w:pPr>
  </w:style>
  <w:style w:type="paragraph" w:customStyle="1" w:styleId="E92CB2E480FC8B4F921EFE842C5F9CA8">
    <w:name w:val="E92CB2E480FC8B4F921EFE842C5F9CA8"/>
    <w:rsid w:val="00BD47B3"/>
    <w:pPr>
      <w:spacing w:after="0" w:line="240" w:lineRule="auto"/>
    </w:pPr>
  </w:style>
  <w:style w:type="paragraph" w:customStyle="1" w:styleId="FEA95D9D3093AB4CA693140DF6EC537F">
    <w:name w:val="FEA95D9D3093AB4CA693140DF6EC537F"/>
    <w:rsid w:val="00BD47B3"/>
    <w:pPr>
      <w:spacing w:after="0" w:line="240" w:lineRule="auto"/>
    </w:pPr>
  </w:style>
  <w:style w:type="paragraph" w:customStyle="1" w:styleId="4D56A5D53B699443B2D48538A74A298D">
    <w:name w:val="4D56A5D53B699443B2D48538A74A298D"/>
    <w:rsid w:val="00BD47B3"/>
    <w:pPr>
      <w:spacing w:after="0" w:line="240" w:lineRule="auto"/>
    </w:pPr>
  </w:style>
  <w:style w:type="paragraph" w:customStyle="1" w:styleId="88416F9EA703AE49B8F9751A29D1A03B">
    <w:name w:val="88416F9EA703AE49B8F9751A29D1A03B"/>
    <w:rsid w:val="00BD47B3"/>
    <w:pPr>
      <w:spacing w:after="0" w:line="240" w:lineRule="auto"/>
    </w:pPr>
  </w:style>
  <w:style w:type="paragraph" w:customStyle="1" w:styleId="B86CBC88B6D5A641A4C1CFB9678775C1">
    <w:name w:val="B86CBC88B6D5A641A4C1CFB9678775C1"/>
    <w:rsid w:val="004A482E"/>
    <w:pPr>
      <w:spacing w:after="0" w:line="240" w:lineRule="auto"/>
    </w:pPr>
  </w:style>
  <w:style w:type="paragraph" w:customStyle="1" w:styleId="A5ADF3095EE38740A860978E5084371C">
    <w:name w:val="A5ADF3095EE38740A860978E5084371C"/>
    <w:rsid w:val="004A482E"/>
    <w:pPr>
      <w:spacing w:after="0" w:line="240" w:lineRule="auto"/>
    </w:pPr>
  </w:style>
  <w:style w:type="paragraph" w:customStyle="1" w:styleId="DA56E22FDE8B94418D7D7D13FBFECD66">
    <w:name w:val="DA56E22FDE8B94418D7D7D13FBFECD66"/>
    <w:rsid w:val="004A482E"/>
    <w:pPr>
      <w:spacing w:after="0" w:line="240" w:lineRule="auto"/>
    </w:pPr>
  </w:style>
  <w:style w:type="paragraph" w:customStyle="1" w:styleId="70CD18B4B874734FAF4E45DFD39BD4B2">
    <w:name w:val="70CD18B4B874734FAF4E45DFD39BD4B2"/>
    <w:rsid w:val="004A482E"/>
    <w:pPr>
      <w:spacing w:after="0" w:line="240" w:lineRule="auto"/>
    </w:pPr>
  </w:style>
  <w:style w:type="paragraph" w:customStyle="1" w:styleId="2A9AA85738B9874C9D214416EE65C7A9">
    <w:name w:val="2A9AA85738B9874C9D214416EE65C7A9"/>
    <w:rsid w:val="004A482E"/>
    <w:pPr>
      <w:spacing w:after="0" w:line="240" w:lineRule="auto"/>
    </w:pPr>
  </w:style>
  <w:style w:type="paragraph" w:customStyle="1" w:styleId="5A1199CDDAB7C94989A9AC78545BA564">
    <w:name w:val="5A1199CDDAB7C94989A9AC78545BA564"/>
    <w:rsid w:val="004A482E"/>
    <w:pPr>
      <w:spacing w:after="0" w:line="240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6B8492AB5C4B459B51B6881CC5E2C4" ma:contentTypeVersion="1" ma:contentTypeDescription="Create a new document." ma:contentTypeScope="" ma:versionID="f7812e6f49f7fd0b0d90510c169ba2a3">
  <xsd:schema xmlns:xsd="http://www.w3.org/2001/XMLSchema" xmlns:xs="http://www.w3.org/2001/XMLSchema" xmlns:p="http://schemas.microsoft.com/office/2006/metadata/properties" xmlns:ns3="2c9d8e41-8201-4fc0-80b8-f46416e30939" targetNamespace="http://schemas.microsoft.com/office/2006/metadata/properties" ma:root="true" ma:fieldsID="1a7ad57dec278389f480608c4fbd0b75" ns3:_="">
    <xsd:import namespace="2c9d8e41-8201-4fc0-80b8-f46416e309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9d8e41-8201-4fc0-80b8-f46416e309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744178-B709-4EB3-B601-5B382136C0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9d8e41-8201-4fc0-80b8-f46416e309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C:\Users\Joseph\AppData\Roaming\Microsoft\Templates\Basic professional resume.dotx</Template>
  <TotalTime>78</TotalTime>
  <Pages>2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Calderon</dc:creator>
  <cp:keywords/>
  <dc:description/>
  <cp:lastModifiedBy>Joseph Calderon</cp:lastModifiedBy>
  <cp:revision>9</cp:revision>
  <cp:lastPrinted>2025-11-18T19:50:00Z</cp:lastPrinted>
  <dcterms:created xsi:type="dcterms:W3CDTF">2025-11-13T05:26:00Z</dcterms:created>
  <dcterms:modified xsi:type="dcterms:W3CDTF">2026-06-05T19:44:00Z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0x010100856B8492AB5C4B459B51B6881CC5E2C4</vt:lpwstr>
  </property>
  <property fmtid="{D5CDD505-2E9C-101B-9397-08002B2CF9AE}" pid="3" name="MediaServiceImageTags">
    <vt:lpwstr/>
  </property>
</Properties>
</file>